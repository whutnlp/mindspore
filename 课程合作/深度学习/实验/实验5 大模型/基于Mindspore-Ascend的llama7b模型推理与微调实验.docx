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A900D" w14:textId="05E9EF19" w:rsidR="00EC6C71" w:rsidRPr="00FD1D09" w:rsidRDefault="00EC6C71" w:rsidP="00EE46C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</w:p>
    <w:p w14:paraId="0FBECB20" w14:textId="46521E75" w:rsidR="00EE46C5" w:rsidRPr="00FD1D09" w:rsidRDefault="00EE46C5" w:rsidP="00EE46C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</w:p>
    <w:p w14:paraId="25833CC1" w14:textId="77777777" w:rsidR="00EE46C5" w:rsidRPr="00FD1D09" w:rsidRDefault="00EE46C5" w:rsidP="00664CA1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6BE7F72" w14:textId="77777777" w:rsidR="00EE46C5" w:rsidRPr="00FD1D09" w:rsidRDefault="00EE46C5" w:rsidP="00664CA1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62D03980" w14:textId="29C6340E" w:rsidR="00664CA1" w:rsidRPr="00FD1D09" w:rsidRDefault="00A54928" w:rsidP="00664CA1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FD1D09">
        <w:rPr>
          <w:rFonts w:ascii="Huawei Sans" w:eastAsia="方正兰亭黑简体" w:hAnsi="Huawei Sans" w:cs="Huawei Sans"/>
          <w:lang w:eastAsia="zh-CN"/>
        </w:rPr>
        <w:t>华为</w:t>
      </w:r>
      <w:r w:rsidRPr="00FD1D09">
        <w:rPr>
          <w:rFonts w:ascii="Huawei Sans" w:eastAsia="方正兰亭黑简体" w:hAnsi="Huawei Sans" w:cs="Huawei Sans"/>
          <w:lang w:eastAsia="zh-CN"/>
        </w:rPr>
        <w:t>“</w:t>
      </w:r>
      <w:r w:rsidRPr="00FD1D09">
        <w:rPr>
          <w:rFonts w:ascii="Huawei Sans" w:eastAsia="方正兰亭黑简体" w:hAnsi="Huawei Sans" w:cs="Huawei Sans"/>
          <w:lang w:eastAsia="zh-CN"/>
        </w:rPr>
        <w:t>智能基座</w:t>
      </w:r>
      <w:r w:rsidRPr="00FD1D09">
        <w:rPr>
          <w:rFonts w:ascii="Huawei Sans" w:eastAsia="方正兰亭黑简体" w:hAnsi="Huawei Sans" w:cs="Huawei Sans"/>
          <w:lang w:eastAsia="zh-CN"/>
        </w:rPr>
        <w:t>”</w:t>
      </w:r>
      <w:r w:rsidRPr="00FD1D09">
        <w:rPr>
          <w:rFonts w:ascii="Huawei Sans" w:eastAsia="方正兰亭黑简体" w:hAnsi="Huawei Sans" w:cs="Huawei Sans"/>
          <w:lang w:eastAsia="zh-CN"/>
        </w:rPr>
        <w:t>系列课程</w:t>
      </w:r>
    </w:p>
    <w:p w14:paraId="7EB798E3" w14:textId="693AE0A1" w:rsidR="0020153C" w:rsidRPr="00FD1D09" w:rsidRDefault="0020153C" w:rsidP="00664CA1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FD1D09">
        <w:rPr>
          <w:rFonts w:ascii="Huawei Sans" w:eastAsia="方正兰亭黑简体" w:hAnsi="Huawei Sans" w:cs="Huawei Sans"/>
        </w:rPr>
        <w:fldChar w:fldCharType="begin"/>
      </w:r>
      <w:r w:rsidRPr="00FD1D09">
        <w:rPr>
          <w:rFonts w:ascii="Huawei Sans" w:eastAsia="方正兰亭黑简体" w:hAnsi="Huawei Sans" w:cs="Huawei Sans"/>
          <w:lang w:eastAsia="zh-CN"/>
        </w:rPr>
        <w:instrText xml:space="preserve"> DOCPROPERTY  "Product&amp;Project Name" </w:instrText>
      </w:r>
      <w:r w:rsidRPr="00FD1D09">
        <w:rPr>
          <w:rFonts w:ascii="Huawei Sans" w:eastAsia="方正兰亭黑简体" w:hAnsi="Huawei Sans" w:cs="Huawei Sans"/>
        </w:rPr>
        <w:fldChar w:fldCharType="end"/>
      </w:r>
    </w:p>
    <w:p w14:paraId="443D3806" w14:textId="77777777" w:rsidR="00365853" w:rsidRPr="006A7646" w:rsidRDefault="00C36FDE" w:rsidP="0020153C">
      <w:pPr>
        <w:pStyle w:val="cover--"/>
        <w:rPr>
          <w:rFonts w:ascii="Huawei Sans" w:eastAsia="方正兰亭黑简体" w:hAnsi="Huawei Sans" w:cs="Huawei Sans"/>
          <w:noProof/>
        </w:rPr>
      </w:pPr>
      <w:r w:rsidRPr="006A7646">
        <w:rPr>
          <w:rFonts w:ascii="Huawei Sans" w:eastAsia="方正兰亭黑简体" w:hAnsi="Huawei Sans" w:cs="Huawei Sans" w:hint="eastAsia"/>
          <w:noProof/>
        </w:rPr>
        <w:t>基于</w:t>
      </w:r>
      <w:r w:rsidRPr="006A7646">
        <w:rPr>
          <w:rFonts w:ascii="Huawei Sans" w:eastAsia="方正兰亭黑简体" w:hAnsi="Huawei Sans" w:cs="Huawei Sans"/>
          <w:noProof/>
        </w:rPr>
        <w:t>Mindspore-Ascend</w:t>
      </w:r>
      <w:r w:rsidRPr="006A7646">
        <w:rPr>
          <w:rFonts w:ascii="Huawei Sans" w:eastAsia="方正兰亭黑简体" w:hAnsi="Huawei Sans" w:cs="Huawei Sans" w:hint="eastAsia"/>
          <w:noProof/>
        </w:rPr>
        <w:t>的</w:t>
      </w:r>
    </w:p>
    <w:p w14:paraId="0A32430A" w14:textId="28399606" w:rsidR="0020153C" w:rsidRPr="006A7646" w:rsidRDefault="00C36FDE" w:rsidP="0020153C">
      <w:pPr>
        <w:pStyle w:val="cover--"/>
        <w:rPr>
          <w:rFonts w:ascii="Huawei Sans" w:eastAsia="方正兰亭黑简体" w:hAnsi="Huawei Sans" w:cs="Huawei Sans"/>
          <w:noProof/>
        </w:rPr>
      </w:pPr>
      <w:r w:rsidRPr="006A7646">
        <w:rPr>
          <w:rFonts w:ascii="Huawei Sans" w:eastAsia="方正兰亭黑简体" w:hAnsi="Huawei Sans" w:cs="Huawei Sans"/>
          <w:noProof/>
        </w:rPr>
        <w:t>llama7b</w:t>
      </w:r>
      <w:r w:rsidRPr="006A7646">
        <w:rPr>
          <w:rFonts w:ascii="Huawei Sans" w:eastAsia="方正兰亭黑简体" w:hAnsi="Huawei Sans" w:cs="Huawei Sans" w:hint="eastAsia"/>
          <w:noProof/>
        </w:rPr>
        <w:t>模型推理与微调实验</w:t>
      </w:r>
    </w:p>
    <w:p w14:paraId="45427A13" w14:textId="17550FC1" w:rsidR="0020153C" w:rsidRPr="006A7646" w:rsidRDefault="0020153C" w:rsidP="0020153C">
      <w:pPr>
        <w:pStyle w:val="Cover2"/>
        <w:rPr>
          <w:rFonts w:ascii="Huawei Sans" w:eastAsia="方正兰亭黑简体" w:hAnsi="Huawei Sans" w:cs="Huawei Sans" w:hint="eastAsia"/>
          <w:lang w:eastAsia="zh-CN"/>
        </w:rPr>
      </w:pPr>
      <w:r w:rsidRPr="006A7646">
        <w:rPr>
          <w:rFonts w:ascii="Huawei Sans" w:eastAsia="方正兰亭黑简体" w:hAnsi="Huawei Sans" w:cs="Huawei Sans" w:hint="eastAsia"/>
          <w:lang w:eastAsia="zh-CN"/>
        </w:rPr>
        <w:t>版本</w:t>
      </w:r>
      <w:r w:rsidR="007C20C0" w:rsidRPr="006A7646">
        <w:rPr>
          <w:rFonts w:ascii="Huawei Sans" w:eastAsia="方正兰亭黑简体" w:hAnsi="Huawei Sans" w:cs="Huawei Sans" w:hint="eastAsia"/>
          <w:lang w:eastAsia="zh-CN"/>
        </w:rPr>
        <w:t>：</w:t>
      </w:r>
      <w:r w:rsidR="00724755" w:rsidRPr="006A7646">
        <w:rPr>
          <w:rFonts w:ascii="Huawei Sans" w:eastAsia="方正兰亭黑简体" w:hAnsi="Huawei Sans" w:cs="Huawei Sans"/>
          <w:lang w:eastAsia="zh-CN"/>
        </w:rPr>
        <w:t>1</w:t>
      </w:r>
      <w:r w:rsidRPr="006A7646">
        <w:rPr>
          <w:rFonts w:ascii="Huawei Sans" w:eastAsia="方正兰亭黑简体" w:hAnsi="Huawei Sans" w:cs="Huawei Sans"/>
          <w:lang w:eastAsia="zh-CN"/>
        </w:rPr>
        <w:t>.0</w:t>
      </w:r>
      <w:r w:rsidR="00601A6A">
        <w:rPr>
          <w:rFonts w:ascii="Huawei Sans" w:eastAsia="方正兰亭黑简体" w:hAnsi="Huawei Sans" w:cs="Huawei Sans" w:hint="eastAsia"/>
          <w:lang w:eastAsia="zh-CN"/>
        </w:rPr>
        <w:t>（武汉理工大学更新）</w:t>
      </w:r>
    </w:p>
    <w:p w14:paraId="22520186" w14:textId="77777777" w:rsidR="0020153C" w:rsidRPr="006A7646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F112442" w14:textId="77777777" w:rsidR="0020153C" w:rsidRPr="006A7646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FA8C2C2" w14:textId="77777777" w:rsidR="0020153C" w:rsidRPr="006A7646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8444A97" w14:textId="77777777" w:rsidR="0020153C" w:rsidRPr="006A7646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EEE72F3" w14:textId="77777777" w:rsidR="0020153C" w:rsidRPr="006A7646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CBCA3ED" w14:textId="77777777" w:rsidR="0020153C" w:rsidRPr="006A7646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bookmarkStart w:id="0" w:name="_Hlk487192005"/>
    </w:p>
    <w:p w14:paraId="5BE99828" w14:textId="77777777" w:rsidR="0020153C" w:rsidRPr="006A7646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B7F274D" w14:textId="77777777" w:rsidR="0020153C" w:rsidRPr="006A7646" w:rsidRDefault="0020153C" w:rsidP="0020153C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813769C" w14:textId="6266211E" w:rsidR="0020153C" w:rsidRPr="006A7646" w:rsidRDefault="006760F9" w:rsidP="0020153C">
      <w:pPr>
        <w:pStyle w:val="cover--"/>
        <w:rPr>
          <w:rFonts w:ascii="Huawei Sans" w:eastAsia="方正兰亭黑简体" w:hAnsi="Huawei Sans" w:cs="Huawei Sans"/>
          <w:noProof/>
        </w:rPr>
      </w:pPr>
      <w:r w:rsidRPr="0013020F">
        <w:rPr>
          <w:rFonts w:ascii="Huawei Sans" w:eastAsia="方正兰亭黑简体" w:hAnsi="Huawei Sans" w:cs="Huawei Sans"/>
          <w:noProof/>
        </w:rPr>
        <w:drawing>
          <wp:inline distT="0" distB="0" distL="0" distR="0" wp14:anchorId="0311712A" wp14:editId="4F2F1600">
            <wp:extent cx="942975" cy="962025"/>
            <wp:effectExtent l="0" t="0" r="9525" b="9525"/>
            <wp:docPr id="5" name="图片 5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A1D02" w14:textId="77777777" w:rsidR="0020153C" w:rsidRPr="006A7646" w:rsidRDefault="0020153C" w:rsidP="0020153C">
      <w:pPr>
        <w:rPr>
          <w:rFonts w:ascii="Huawei Sans" w:hAnsi="Huawei Sans" w:cs="Huawei Sans"/>
        </w:rPr>
      </w:pPr>
      <w:r w:rsidRPr="0013020F">
        <w:rPr>
          <w:rFonts w:ascii="Huawei Sans" w:hAnsi="Huawei Sans" w:cs="Huawei Sans"/>
          <w:caps/>
        </w:rPr>
        <w:fldChar w:fldCharType="begin"/>
      </w:r>
      <w:r w:rsidRPr="006A7646">
        <w:rPr>
          <w:rFonts w:ascii="Huawei Sans" w:hAnsi="Huawei Sans" w:cs="Huawei Sans"/>
          <w:caps/>
        </w:rPr>
        <w:instrText xml:space="preserve"> DOCPROPERTY  Confidential </w:instrText>
      </w:r>
      <w:r w:rsidRPr="0013020F">
        <w:rPr>
          <w:rFonts w:ascii="Huawei Sans" w:hAnsi="Huawei Sans" w:cs="Huawei Sans"/>
          <w:caps/>
        </w:rPr>
        <w:fldChar w:fldCharType="end"/>
      </w:r>
    </w:p>
    <w:p w14:paraId="57F7A380" w14:textId="77777777" w:rsidR="0020153C" w:rsidRPr="006A7646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6A7646">
        <w:rPr>
          <w:rFonts w:ascii="Huawei Sans" w:eastAsia="方正兰亭黑简体" w:hAnsi="Huawei Sans" w:cs="Huawei Sans" w:hint="eastAsia"/>
          <w:lang w:eastAsia="zh-CN"/>
        </w:rPr>
        <w:t>华为技术有限公司</w:t>
      </w:r>
    </w:p>
    <w:bookmarkEnd w:id="0"/>
    <w:p w14:paraId="7CB180C9" w14:textId="77777777" w:rsidR="0020153C" w:rsidRPr="006A7646" w:rsidRDefault="0020153C" w:rsidP="0020153C">
      <w:pPr>
        <w:ind w:left="0"/>
        <w:rPr>
          <w:rFonts w:ascii="Huawei Sans" w:hAnsi="Huawei Sans" w:cs="Huawei Sans"/>
        </w:rPr>
        <w:sectPr w:rsidR="0020153C" w:rsidRPr="006A7646" w:rsidSect="00607722">
          <w:headerReference w:type="even" r:id="rId13"/>
          <w:footerReference w:type="even" r:id="rId14"/>
          <w:footerReference w:type="default" r:id="rId15"/>
          <w:headerReference w:type="first" r:id="rId16"/>
          <w:pgSz w:w="11907" w:h="16840" w:code="9"/>
          <w:pgMar w:top="0" w:right="0" w:bottom="0" w:left="0" w:header="0" w:footer="0" w:gutter="0"/>
          <w:pgNumType w:start="1"/>
          <w:cols w:space="425"/>
          <w:docGrid w:linePitch="312"/>
        </w:sectPr>
      </w:pPr>
    </w:p>
    <w:p w14:paraId="13E1C79D" w14:textId="77777777" w:rsidR="00373B75" w:rsidRPr="0013020F" w:rsidRDefault="00373B75" w:rsidP="00373B75">
      <w:pPr>
        <w:ind w:left="0"/>
        <w:rPr>
          <w:rFonts w:ascii="Huawei Sans" w:hAnsi="Huawei Sans" w:cs="Huawei Sans"/>
        </w:rPr>
      </w:pPr>
      <w:bookmarkStart w:id="1" w:name="_Ref218071467"/>
      <w:bookmarkStart w:id="2" w:name="_Ref218071624"/>
      <w:bookmarkStart w:id="3" w:name="_Ref218071784"/>
      <w:bookmarkStart w:id="4" w:name="_Ref218072047"/>
      <w:bookmarkStart w:id="5" w:name="_Ref218422894"/>
      <w:bookmarkStart w:id="6" w:name="_Ref218422900"/>
      <w:bookmarkStart w:id="7" w:name="_Ref218423379"/>
      <w:bookmarkStart w:id="8" w:name="_Toc218425197"/>
      <w:bookmarkStart w:id="9" w:name="_Toc227138864"/>
      <w:bookmarkStart w:id="10" w:name="_Toc437504216"/>
    </w:p>
    <w:tbl>
      <w:tblPr>
        <w:tblStyle w:val="a9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373B75" w:rsidRPr="006A7646" w14:paraId="363AE912" w14:textId="77777777" w:rsidTr="00373B75">
        <w:trPr>
          <w:trHeight w:val="4799"/>
        </w:trPr>
        <w:tc>
          <w:tcPr>
            <w:tcW w:w="9639" w:type="dxa"/>
          </w:tcPr>
          <w:p w14:paraId="57B38BA7" w14:textId="73B4B635" w:rsidR="00373B75" w:rsidRPr="0013020F" w:rsidRDefault="00373B75">
            <w:pPr>
              <w:pStyle w:val="Cover4"/>
              <w:rPr>
                <w:rFonts w:ascii="Huawei Sans" w:eastAsia="方正兰亭黑简体" w:hAnsi="Huawei Sans" w:cs="Huawei Sans"/>
                <w:sz w:val="22"/>
              </w:rPr>
            </w:pPr>
            <w:r w:rsidRPr="0013020F">
              <w:rPr>
                <w:rFonts w:ascii="Huawei Sans" w:eastAsia="方正兰亭黑简体" w:hAnsi="Huawei Sans" w:cs="Huawei Sans" w:hint="eastAsia"/>
                <w:sz w:val="22"/>
              </w:rPr>
              <w:t>版权所有</w:t>
            </w:r>
            <w:r w:rsidRPr="0013020F">
              <w:rPr>
                <w:rFonts w:ascii="Huawei Sans" w:eastAsia="方正兰亭黑简体" w:hAnsi="Huawei Sans" w:cs="Huawei Sans"/>
                <w:sz w:val="22"/>
              </w:rPr>
              <w:t xml:space="preserve"> © </w:t>
            </w:r>
            <w:r w:rsidRPr="0013020F">
              <w:rPr>
                <w:rFonts w:ascii="Huawei Sans" w:eastAsia="方正兰亭黑简体" w:hAnsi="Huawei Sans" w:cs="Huawei Sans" w:hint="eastAsia"/>
                <w:sz w:val="22"/>
              </w:rPr>
              <w:t>华为技术有限公司</w:t>
            </w:r>
            <w:r w:rsidRPr="0013020F">
              <w:rPr>
                <w:rFonts w:ascii="Huawei Sans" w:eastAsia="方正兰亭黑简体" w:hAnsi="Huawei Sans" w:cs="Huawei Sans"/>
                <w:sz w:val="22"/>
              </w:rPr>
              <w:t xml:space="preserve"> </w:t>
            </w:r>
            <w:r w:rsidR="00781815" w:rsidRPr="0013020F">
              <w:rPr>
                <w:rFonts w:ascii="Huawei Sans" w:eastAsia="方正兰亭黑简体" w:hAnsi="Huawei Sans" w:cs="Huawei Sans"/>
                <w:sz w:val="22"/>
              </w:rPr>
              <w:t>2023</w:t>
            </w:r>
            <w:r w:rsidRPr="0013020F">
              <w:rPr>
                <w:rFonts w:ascii="Huawei Sans" w:eastAsia="方正兰亭黑简体" w:hAnsi="Huawei Sans" w:cs="Huawei Sans" w:hint="eastAsia"/>
                <w:sz w:val="22"/>
              </w:rPr>
              <w:t>。</w:t>
            </w:r>
            <w:r w:rsidRPr="0013020F">
              <w:rPr>
                <w:rFonts w:ascii="Huawei Sans" w:eastAsia="方正兰亭黑简体" w:hAnsi="Huawei Sans" w:cs="Huawei Sans"/>
                <w:sz w:val="22"/>
              </w:rPr>
              <w:t xml:space="preserve"> </w:t>
            </w:r>
            <w:r w:rsidRPr="0013020F">
              <w:rPr>
                <w:rFonts w:ascii="Huawei Sans" w:eastAsia="方正兰亭黑简体" w:hAnsi="Huawei Sans" w:cs="Huawei Sans" w:hint="eastAsia"/>
                <w:sz w:val="22"/>
              </w:rPr>
              <w:t>保留一切权利。</w:t>
            </w:r>
          </w:p>
          <w:p w14:paraId="1E0179A9" w14:textId="77777777" w:rsidR="00373B75" w:rsidRPr="0013020F" w:rsidRDefault="00373B75">
            <w:pPr>
              <w:pStyle w:val="CoverText"/>
              <w:rPr>
                <w:rFonts w:ascii="Huawei Sans" w:hAnsi="Huawei Sans" w:cs="Huawei Sans"/>
                <w:sz w:val="24"/>
                <w:szCs w:val="20"/>
              </w:rPr>
            </w:pPr>
            <w:r w:rsidRPr="0013020F">
              <w:rPr>
                <w:rFonts w:ascii="Huawei Sans" w:hAnsi="Huawei Sans" w:cs="Huawei Sans" w:hint="eastAsia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39A502C4" w14:textId="77777777" w:rsidR="00373B75" w:rsidRPr="0013020F" w:rsidRDefault="00373B75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0A67DFCA" w14:textId="77777777" w:rsidR="00373B75" w:rsidRPr="0013020F" w:rsidRDefault="00373B75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13020F">
              <w:rPr>
                <w:rFonts w:ascii="Huawei Sans" w:eastAsia="方正兰亭黑简体" w:hAnsi="Huawei Sans" w:cs="Huawei Sans" w:hint="eastAsia"/>
              </w:rPr>
              <w:t>商标声明</w:t>
            </w:r>
          </w:p>
          <w:p w14:paraId="4E00FFE7" w14:textId="579C4390" w:rsidR="00373B75" w:rsidRPr="0013020F" w:rsidRDefault="00373B75">
            <w:pPr>
              <w:pStyle w:val="CoverText"/>
              <w:rPr>
                <w:rFonts w:ascii="Huawei Sans" w:hAnsi="Huawei Sans" w:cs="Huawei Sans"/>
                <w:sz w:val="24"/>
                <w:szCs w:val="20"/>
              </w:rPr>
            </w:pPr>
            <w:r w:rsidRPr="0013020F">
              <w:rPr>
                <w:rFonts w:ascii="Huawei Sans" w:hAnsi="Huawei Sans" w:cs="Huawei Sans"/>
                <w:noProof/>
                <w:sz w:val="44"/>
              </w:rPr>
              <w:drawing>
                <wp:inline distT="0" distB="0" distL="0" distR="0" wp14:anchorId="0A7A60D7" wp14:editId="37DA953E">
                  <wp:extent cx="298450" cy="298450"/>
                  <wp:effectExtent l="0" t="0" r="6350" b="6350"/>
                  <wp:docPr id="4" name="图片 4" descr="HW_POS_RBG_Vertical-150pp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 descr="HW_POS_RBG_Vertical-150pp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" cy="29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3020F">
              <w:rPr>
                <w:rFonts w:ascii="Huawei Sans" w:hAnsi="Huawei Sans" w:cs="Huawei Sans"/>
                <w:sz w:val="24"/>
                <w:szCs w:val="20"/>
              </w:rPr>
              <w:t xml:space="preserve"> </w:t>
            </w:r>
            <w:r w:rsidRPr="0013020F">
              <w:rPr>
                <w:rFonts w:ascii="Huawei Sans" w:hAnsi="Huawei Sans" w:cs="Huawei Sans" w:hint="eastAsia"/>
                <w:sz w:val="24"/>
                <w:szCs w:val="20"/>
              </w:rPr>
              <w:t>和其他华为商标均为华为技术有限公司的商标。</w:t>
            </w:r>
          </w:p>
          <w:p w14:paraId="1766319D" w14:textId="77777777" w:rsidR="00373B75" w:rsidRPr="0013020F" w:rsidRDefault="00373B75">
            <w:pPr>
              <w:pStyle w:val="CoverText"/>
              <w:rPr>
                <w:rFonts w:ascii="Huawei Sans" w:hAnsi="Huawei Sans" w:cs="Huawei Sans"/>
                <w:sz w:val="24"/>
                <w:szCs w:val="20"/>
              </w:rPr>
            </w:pPr>
            <w:r w:rsidRPr="0013020F">
              <w:rPr>
                <w:rFonts w:ascii="Huawei Sans" w:hAnsi="Huawei Sans" w:cs="Huawei Sans" w:hint="eastAsia"/>
                <w:sz w:val="24"/>
                <w:szCs w:val="20"/>
              </w:rPr>
              <w:t>本文档提及的其他所有商标或注册商标，由各自的所有人拥有。</w:t>
            </w:r>
          </w:p>
          <w:p w14:paraId="468A0EB4" w14:textId="77777777" w:rsidR="00373B75" w:rsidRPr="0013020F" w:rsidRDefault="00373B75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3962F1D9" w14:textId="77777777" w:rsidR="00373B75" w:rsidRPr="0013020F" w:rsidRDefault="00373B75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13020F">
              <w:rPr>
                <w:rFonts w:ascii="Huawei Sans" w:eastAsia="方正兰亭黑简体" w:hAnsi="Huawei Sans" w:cs="Huawei Sans" w:hint="eastAsia"/>
              </w:rPr>
              <w:t>注意</w:t>
            </w:r>
          </w:p>
          <w:p w14:paraId="23E4DF3C" w14:textId="77777777" w:rsidR="00373B75" w:rsidRPr="0013020F" w:rsidRDefault="00373B75">
            <w:pPr>
              <w:pStyle w:val="CoverText"/>
              <w:rPr>
                <w:rFonts w:ascii="Huawei Sans" w:hAnsi="Huawei Sans" w:cs="Huawei Sans"/>
                <w:sz w:val="24"/>
                <w:szCs w:val="20"/>
              </w:rPr>
            </w:pPr>
            <w:r w:rsidRPr="0013020F">
              <w:rPr>
                <w:rFonts w:ascii="Huawei Sans" w:hAnsi="Huawei Sans" w:cs="Huawei Sans" w:hint="eastAsia"/>
                <w:sz w:val="24"/>
                <w:szCs w:val="20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暗示的声明或保证。</w:t>
            </w:r>
          </w:p>
          <w:p w14:paraId="1E54CCA0" w14:textId="77777777" w:rsidR="00373B75" w:rsidRPr="0013020F" w:rsidRDefault="00373B75">
            <w:pPr>
              <w:pStyle w:val="CoverText"/>
              <w:rPr>
                <w:rFonts w:ascii="Huawei Sans" w:hAnsi="Huawei Sans" w:cs="Huawei Sans"/>
              </w:rPr>
            </w:pPr>
            <w:r w:rsidRPr="0013020F">
              <w:rPr>
                <w:rFonts w:ascii="Huawei Sans" w:hAnsi="Huawei Sans" w:cs="Huawei Sans" w:hint="eastAsia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0D0C344E" w14:textId="77777777" w:rsidR="00373B75" w:rsidRPr="0013020F" w:rsidRDefault="00373B75" w:rsidP="00373B75">
      <w:pPr>
        <w:pStyle w:val="TableText"/>
        <w:rPr>
          <w:rFonts w:ascii="Huawei Sans" w:hAnsi="Huawei Sans" w:cs="Huawei Sans"/>
        </w:rPr>
      </w:pPr>
    </w:p>
    <w:p w14:paraId="283F42DE" w14:textId="77777777" w:rsidR="00373B75" w:rsidRPr="0013020F" w:rsidRDefault="00373B75" w:rsidP="00373B75">
      <w:pPr>
        <w:pStyle w:val="TableText"/>
        <w:rPr>
          <w:rFonts w:ascii="Huawei Sans" w:hAnsi="Huawei Sans" w:cs="Huawei Sans"/>
        </w:rPr>
      </w:pPr>
    </w:p>
    <w:p w14:paraId="1DF510C6" w14:textId="77777777" w:rsidR="00373B75" w:rsidRPr="0013020F" w:rsidRDefault="00373B75" w:rsidP="00373B75">
      <w:pPr>
        <w:pStyle w:val="TableText"/>
        <w:rPr>
          <w:rFonts w:ascii="Huawei Sans" w:hAnsi="Huawei Sans" w:cs="Huawei Sans"/>
        </w:rPr>
      </w:pPr>
    </w:p>
    <w:p w14:paraId="5D913267" w14:textId="77777777" w:rsidR="00373B75" w:rsidRPr="0013020F" w:rsidRDefault="00373B75" w:rsidP="00373B75">
      <w:pPr>
        <w:pStyle w:val="TableText"/>
        <w:rPr>
          <w:rFonts w:ascii="Huawei Sans" w:hAnsi="Huawei Sans" w:cs="Huawei Sans"/>
        </w:rPr>
      </w:pPr>
    </w:p>
    <w:p w14:paraId="26477548" w14:textId="77777777" w:rsidR="00373B75" w:rsidRPr="0013020F" w:rsidRDefault="00373B75" w:rsidP="00373B75">
      <w:pPr>
        <w:pStyle w:val="TableText"/>
        <w:rPr>
          <w:rFonts w:ascii="Huawei Sans" w:hAnsi="Huawei Sans" w:cs="Huawei Sans"/>
        </w:rPr>
      </w:pPr>
    </w:p>
    <w:tbl>
      <w:tblPr>
        <w:tblStyle w:val="a9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373B75" w:rsidRPr="006A7646" w14:paraId="0DB0F0BF" w14:textId="77777777" w:rsidTr="00373B75">
        <w:trPr>
          <w:trHeight w:val="634"/>
        </w:trPr>
        <w:tc>
          <w:tcPr>
            <w:tcW w:w="9640" w:type="dxa"/>
            <w:gridSpan w:val="2"/>
            <w:vAlign w:val="center"/>
            <w:hideMark/>
          </w:tcPr>
          <w:p w14:paraId="1E6B1929" w14:textId="77777777" w:rsidR="00373B75" w:rsidRPr="0013020F" w:rsidRDefault="00373B75">
            <w:pPr>
              <w:pStyle w:val="Cover2"/>
              <w:rPr>
                <w:rFonts w:ascii="Huawei Sans" w:eastAsia="方正兰亭黑简体" w:hAnsi="Huawei Sans" w:cs="Huawei Sans"/>
                <w:sz w:val="24"/>
                <w:szCs w:val="24"/>
              </w:rPr>
            </w:pPr>
            <w:r w:rsidRPr="0013020F">
              <w:rPr>
                <w:rFonts w:ascii="Huawei Sans" w:eastAsia="方正兰亭黑简体" w:hAnsi="Huawei Sans" w:cs="Huawei Sans" w:hint="eastAsia"/>
                <w:sz w:val="28"/>
                <w:szCs w:val="24"/>
              </w:rPr>
              <w:t>华为技术有限公司</w:t>
            </w:r>
          </w:p>
        </w:tc>
      </w:tr>
      <w:tr w:rsidR="00373B75" w:rsidRPr="006A7646" w14:paraId="01CB2F96" w14:textId="77777777" w:rsidTr="00373B75">
        <w:trPr>
          <w:trHeight w:val="371"/>
        </w:trPr>
        <w:tc>
          <w:tcPr>
            <w:tcW w:w="1675" w:type="dxa"/>
            <w:vAlign w:val="center"/>
            <w:hideMark/>
          </w:tcPr>
          <w:p w14:paraId="5810815D" w14:textId="77777777" w:rsidR="00373B75" w:rsidRPr="0013020F" w:rsidRDefault="00373B75">
            <w:pPr>
              <w:pStyle w:val="CoverText"/>
              <w:rPr>
                <w:rFonts w:ascii="Huawei Sans" w:hAnsi="Huawei Sans" w:cs="Huawei Sans"/>
                <w:sz w:val="24"/>
                <w:szCs w:val="24"/>
              </w:rPr>
            </w:pPr>
            <w:r w:rsidRPr="0013020F">
              <w:rPr>
                <w:rFonts w:ascii="Huawei Sans" w:hAnsi="Huawei Sans" w:cs="Huawei Sans" w:hint="eastAsia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  <w:hideMark/>
          </w:tcPr>
          <w:p w14:paraId="0C3FAC8C" w14:textId="77777777" w:rsidR="00373B75" w:rsidRPr="0013020F" w:rsidRDefault="00373B75">
            <w:pPr>
              <w:pStyle w:val="CoverText"/>
              <w:rPr>
                <w:rFonts w:ascii="Huawei Sans" w:hAnsi="Huawei Sans" w:cs="Huawei Sans"/>
                <w:sz w:val="24"/>
                <w:szCs w:val="24"/>
              </w:rPr>
            </w:pPr>
            <w:r w:rsidRPr="0013020F">
              <w:rPr>
                <w:rFonts w:ascii="Huawei Sans" w:hAnsi="Huawei Sans" w:cs="Huawei Sans" w:hint="eastAsia"/>
                <w:sz w:val="24"/>
                <w:szCs w:val="24"/>
              </w:rPr>
              <w:t>深圳市龙岗区坂田华为总部办公楼</w:t>
            </w:r>
            <w:r w:rsidRPr="0013020F">
              <w:rPr>
                <w:rFonts w:ascii="Huawei Sans" w:hAnsi="Huawei Sans" w:cs="Huawei Sans"/>
                <w:sz w:val="24"/>
                <w:szCs w:val="24"/>
              </w:rPr>
              <w:t xml:space="preserve">     </w:t>
            </w:r>
            <w:r w:rsidRPr="0013020F">
              <w:rPr>
                <w:rFonts w:ascii="Huawei Sans" w:hAnsi="Huawei Sans" w:cs="Huawei Sans" w:hint="eastAsia"/>
                <w:sz w:val="24"/>
                <w:szCs w:val="24"/>
              </w:rPr>
              <w:t>邮编：</w:t>
            </w:r>
            <w:r w:rsidRPr="0013020F">
              <w:rPr>
                <w:rFonts w:ascii="Huawei Sans" w:hAnsi="Huawei Sans" w:cs="Huawei Sans"/>
                <w:sz w:val="24"/>
                <w:szCs w:val="24"/>
              </w:rPr>
              <w:t>518129</w:t>
            </w:r>
          </w:p>
        </w:tc>
      </w:tr>
      <w:tr w:rsidR="00373B75" w:rsidRPr="006A7646" w14:paraId="6BF84479" w14:textId="77777777" w:rsidTr="00373B75">
        <w:trPr>
          <w:trHeight w:val="337"/>
        </w:trPr>
        <w:tc>
          <w:tcPr>
            <w:tcW w:w="1675" w:type="dxa"/>
            <w:vAlign w:val="center"/>
            <w:hideMark/>
          </w:tcPr>
          <w:p w14:paraId="6AED2DDC" w14:textId="77777777" w:rsidR="00373B75" w:rsidRPr="0013020F" w:rsidRDefault="00373B75">
            <w:pPr>
              <w:pStyle w:val="CoverText"/>
              <w:rPr>
                <w:rFonts w:ascii="Huawei Sans" w:hAnsi="Huawei Sans" w:cs="Huawei Sans"/>
                <w:sz w:val="24"/>
                <w:szCs w:val="24"/>
              </w:rPr>
            </w:pPr>
            <w:r w:rsidRPr="0013020F">
              <w:rPr>
                <w:rFonts w:ascii="Huawei Sans" w:hAnsi="Huawei Sans" w:cs="Huawei Sans" w:hint="eastAsia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  <w:hideMark/>
          </w:tcPr>
          <w:p w14:paraId="28053CBF" w14:textId="77777777" w:rsidR="00373B75" w:rsidRPr="0013020F" w:rsidRDefault="00373B75">
            <w:pPr>
              <w:pStyle w:val="CoverText"/>
              <w:rPr>
                <w:rFonts w:ascii="Huawei Sans" w:hAnsi="Huawei Sans" w:cs="Huawei Sans"/>
                <w:sz w:val="24"/>
                <w:szCs w:val="24"/>
              </w:rPr>
            </w:pPr>
            <w:r w:rsidRPr="0013020F">
              <w:rPr>
                <w:rStyle w:val="af0"/>
                <w:rFonts w:ascii="Huawei Sans" w:hAnsi="Huawei Sans" w:cs="Huawei Sans"/>
                <w:sz w:val="24"/>
                <w:szCs w:val="24"/>
                <w:lang w:val="pt-BR"/>
              </w:rPr>
              <w:t>http://</w:t>
            </w:r>
            <w:hyperlink r:id="rId18" w:history="1">
              <w:r w:rsidRPr="0013020F">
                <w:rPr>
                  <w:rStyle w:val="af0"/>
                  <w:rFonts w:ascii="Huawei Sans" w:hAnsi="Huawei Sans" w:cs="Huawei Sans"/>
                  <w:sz w:val="24"/>
                  <w:szCs w:val="24"/>
                  <w:lang w:val="pt-BR"/>
                </w:rPr>
                <w:t>e</w:t>
              </w:r>
            </w:hyperlink>
            <w:r w:rsidRPr="0013020F">
              <w:rPr>
                <w:rStyle w:val="af0"/>
                <w:rFonts w:ascii="Huawei Sans" w:hAnsi="Huawei Sans" w:cs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2E67D509" w14:textId="77777777" w:rsidR="00373B75" w:rsidRPr="0013020F" w:rsidRDefault="00373B75" w:rsidP="00373B75">
      <w:pPr>
        <w:pStyle w:val="TableText"/>
        <w:rPr>
          <w:rFonts w:ascii="Huawei Sans" w:hAnsi="Huawei Sans" w:cs="Huawei Sans"/>
        </w:rPr>
      </w:pPr>
    </w:p>
    <w:p w14:paraId="60649681" w14:textId="77777777" w:rsidR="00373B75" w:rsidRPr="0013020F" w:rsidRDefault="00373B75" w:rsidP="00373B75">
      <w:pPr>
        <w:rPr>
          <w:rFonts w:ascii="Huawei Sans" w:hAnsi="Huawei Sans" w:cs="Huawei Sans"/>
        </w:rPr>
      </w:pPr>
    </w:p>
    <w:p w14:paraId="0DEEC3B5" w14:textId="77777777" w:rsidR="00373B75" w:rsidRPr="0013020F" w:rsidRDefault="00373B75" w:rsidP="00373B75">
      <w:pPr>
        <w:rPr>
          <w:rFonts w:ascii="Huawei Sans" w:hAnsi="Huawei Sans" w:cs="Huawei Sans"/>
        </w:rPr>
      </w:pPr>
    </w:p>
    <w:p w14:paraId="1BD6BF5D" w14:textId="77777777" w:rsidR="00373B75" w:rsidRPr="0013020F" w:rsidRDefault="00373B75" w:rsidP="00373B7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  <w:sectPr w:rsidR="00373B75" w:rsidRPr="0013020F" w:rsidSect="00607722">
          <w:pgSz w:w="11907" w:h="16840"/>
          <w:pgMar w:top="1701" w:right="1134" w:bottom="1701" w:left="1134" w:header="567" w:footer="567" w:gutter="0"/>
          <w:pgNumType w:start="1"/>
          <w:cols w:space="720"/>
        </w:sectPr>
      </w:pPr>
    </w:p>
    <w:sdt>
      <w:sdtPr>
        <w:rPr>
          <w:rFonts w:ascii="HuaweiSans-Regular" w:hAnsi="HuaweiSans-Regular" w:cs="Arial"/>
          <w:b w:val="0"/>
          <w:bCs w:val="0"/>
          <w:noProof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32"/>
          <w:szCs w:val="32"/>
        </w:rPr>
      </w:sdtEndPr>
      <w:sdtContent>
        <w:p w14:paraId="5B902EF0" w14:textId="5CE9B1BA" w:rsidR="0020153C" w:rsidRPr="006A7646" w:rsidRDefault="0020153C" w:rsidP="008B34CE">
          <w:pPr>
            <w:pStyle w:val="Contents"/>
          </w:pPr>
          <w:r w:rsidRPr="006A7646">
            <w:rPr>
              <w:rFonts w:hint="eastAsia"/>
              <w:lang w:val="zh-CN"/>
            </w:rPr>
            <w:t>目录</w:t>
          </w:r>
        </w:p>
        <w:p w14:paraId="091797D9" w14:textId="49128DC7" w:rsidR="00124C1C" w:rsidRDefault="005A456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13020F">
            <w:rPr>
              <w:rFonts w:cs="Huawei Sans"/>
              <w:b w:val="0"/>
              <w:bCs w:val="0"/>
              <w:noProof/>
              <w:sz w:val="20"/>
              <w:szCs w:val="20"/>
            </w:rPr>
            <w:fldChar w:fldCharType="begin"/>
          </w:r>
          <w:r w:rsidRPr="006A7646">
            <w:rPr>
              <w:rFonts w:cs="Huawei Sans"/>
              <w:b w:val="0"/>
              <w:bCs w:val="0"/>
              <w:noProof/>
              <w:sz w:val="20"/>
              <w:szCs w:val="20"/>
            </w:rPr>
            <w:instrText xml:space="preserve"> TOC \o "1-3" \h \z \u </w:instrText>
          </w:r>
          <w:r w:rsidRPr="0013020F">
            <w:rPr>
              <w:rFonts w:cs="Huawei Sans"/>
              <w:b w:val="0"/>
              <w:bCs w:val="0"/>
              <w:noProof/>
              <w:sz w:val="20"/>
              <w:szCs w:val="20"/>
            </w:rPr>
            <w:fldChar w:fldCharType="separate"/>
          </w:r>
          <w:hyperlink w:anchor="_Toc149809483" w:history="1">
            <w:r w:rsidR="00124C1C" w:rsidRPr="00403029">
              <w:rPr>
                <w:rStyle w:val="af0"/>
                <w:noProof/>
              </w:rPr>
              <w:t xml:space="preserve">1 </w:t>
            </w:r>
            <w:r w:rsidR="00124C1C" w:rsidRPr="00403029">
              <w:rPr>
                <w:rStyle w:val="af0"/>
                <w:noProof/>
              </w:rPr>
              <w:t>华为云</w:t>
            </w:r>
            <w:r w:rsidR="00124C1C" w:rsidRPr="00403029">
              <w:rPr>
                <w:rStyle w:val="af0"/>
                <w:noProof/>
              </w:rPr>
              <w:t>ModelArts</w:t>
            </w:r>
            <w:r w:rsidR="00124C1C" w:rsidRPr="00403029">
              <w:rPr>
                <w:rStyle w:val="af0"/>
                <w:noProof/>
              </w:rPr>
              <w:t>环境创建</w:t>
            </w:r>
            <w:r w:rsidR="00124C1C">
              <w:rPr>
                <w:noProof/>
                <w:webHidden/>
              </w:rPr>
              <w:tab/>
            </w:r>
            <w:r w:rsidR="00124C1C">
              <w:rPr>
                <w:noProof/>
                <w:webHidden/>
              </w:rPr>
              <w:fldChar w:fldCharType="begin"/>
            </w:r>
            <w:r w:rsidR="00124C1C">
              <w:rPr>
                <w:noProof/>
                <w:webHidden/>
              </w:rPr>
              <w:instrText xml:space="preserve"> PAGEREF _Toc149809483 \h </w:instrText>
            </w:r>
            <w:r w:rsidR="00124C1C">
              <w:rPr>
                <w:noProof/>
                <w:webHidden/>
              </w:rPr>
            </w:r>
            <w:r w:rsidR="00124C1C">
              <w:rPr>
                <w:noProof/>
                <w:webHidden/>
              </w:rPr>
              <w:fldChar w:fldCharType="separate"/>
            </w:r>
            <w:r w:rsidR="00124C1C">
              <w:rPr>
                <w:noProof/>
                <w:webHidden/>
              </w:rPr>
              <w:t>2</w:t>
            </w:r>
            <w:r w:rsidR="00124C1C">
              <w:rPr>
                <w:noProof/>
                <w:webHidden/>
              </w:rPr>
              <w:fldChar w:fldCharType="end"/>
            </w:r>
          </w:hyperlink>
        </w:p>
        <w:p w14:paraId="692923F1" w14:textId="6EB85EF6" w:rsidR="00124C1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49809484" w:history="1">
            <w:r w:rsidR="00124C1C" w:rsidRPr="00403029">
              <w:rPr>
                <w:rStyle w:val="af0"/>
                <w:rFonts w:cs="Book Antiqua"/>
                <w:snapToGrid w:val="0"/>
              </w:rPr>
              <w:t>1.1</w:t>
            </w:r>
            <w:r w:rsidR="00124C1C" w:rsidRPr="00403029">
              <w:rPr>
                <w:rStyle w:val="af0"/>
                <w:rFonts w:cs="Huawei Sans"/>
              </w:rPr>
              <w:t xml:space="preserve"> </w:t>
            </w:r>
            <w:r w:rsidR="00124C1C" w:rsidRPr="00403029">
              <w:rPr>
                <w:rStyle w:val="af0"/>
                <w:rFonts w:cs="Huawei Sans"/>
              </w:rPr>
              <w:t>登录</w:t>
            </w:r>
            <w:r w:rsidR="00124C1C" w:rsidRPr="00403029">
              <w:rPr>
                <w:rStyle w:val="af0"/>
                <w:rFonts w:cs="Huawei Sans"/>
              </w:rPr>
              <w:t>ModelArts</w:t>
            </w:r>
            <w:r w:rsidR="00124C1C">
              <w:rPr>
                <w:webHidden/>
              </w:rPr>
              <w:tab/>
            </w:r>
            <w:r w:rsidR="00124C1C">
              <w:rPr>
                <w:webHidden/>
              </w:rPr>
              <w:fldChar w:fldCharType="begin"/>
            </w:r>
            <w:r w:rsidR="00124C1C">
              <w:rPr>
                <w:webHidden/>
              </w:rPr>
              <w:instrText xml:space="preserve"> PAGEREF _Toc149809484 \h </w:instrText>
            </w:r>
            <w:r w:rsidR="00124C1C">
              <w:rPr>
                <w:webHidden/>
              </w:rPr>
            </w:r>
            <w:r w:rsidR="00124C1C">
              <w:rPr>
                <w:webHidden/>
              </w:rPr>
              <w:fldChar w:fldCharType="separate"/>
            </w:r>
            <w:r w:rsidR="00124C1C">
              <w:rPr>
                <w:webHidden/>
              </w:rPr>
              <w:t>2</w:t>
            </w:r>
            <w:r w:rsidR="00124C1C">
              <w:rPr>
                <w:webHidden/>
              </w:rPr>
              <w:fldChar w:fldCharType="end"/>
            </w:r>
          </w:hyperlink>
        </w:p>
        <w:p w14:paraId="6A54B2A9" w14:textId="343D6F7B" w:rsidR="00124C1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49809485" w:history="1">
            <w:r w:rsidR="00124C1C" w:rsidRPr="00403029">
              <w:rPr>
                <w:rStyle w:val="af0"/>
                <w:rFonts w:cs="Book Antiqua"/>
                <w:snapToGrid w:val="0"/>
              </w:rPr>
              <w:t>1.2</w:t>
            </w:r>
            <w:r w:rsidR="00124C1C" w:rsidRPr="00403029">
              <w:rPr>
                <w:rStyle w:val="af0"/>
                <w:rFonts w:cs="Huawei Sans"/>
              </w:rPr>
              <w:t xml:space="preserve"> </w:t>
            </w:r>
            <w:r w:rsidR="00124C1C" w:rsidRPr="00403029">
              <w:rPr>
                <w:rStyle w:val="af0"/>
                <w:rFonts w:cs="Huawei Sans"/>
              </w:rPr>
              <w:t>创建开发环境</w:t>
            </w:r>
            <w:r w:rsidR="00124C1C">
              <w:rPr>
                <w:webHidden/>
              </w:rPr>
              <w:tab/>
            </w:r>
            <w:r w:rsidR="00124C1C">
              <w:rPr>
                <w:webHidden/>
              </w:rPr>
              <w:fldChar w:fldCharType="begin"/>
            </w:r>
            <w:r w:rsidR="00124C1C">
              <w:rPr>
                <w:webHidden/>
              </w:rPr>
              <w:instrText xml:space="preserve"> PAGEREF _Toc149809485 \h </w:instrText>
            </w:r>
            <w:r w:rsidR="00124C1C">
              <w:rPr>
                <w:webHidden/>
              </w:rPr>
            </w:r>
            <w:r w:rsidR="00124C1C">
              <w:rPr>
                <w:webHidden/>
              </w:rPr>
              <w:fldChar w:fldCharType="separate"/>
            </w:r>
            <w:r w:rsidR="00124C1C">
              <w:rPr>
                <w:webHidden/>
              </w:rPr>
              <w:t>2</w:t>
            </w:r>
            <w:r w:rsidR="00124C1C">
              <w:rPr>
                <w:webHidden/>
              </w:rPr>
              <w:fldChar w:fldCharType="end"/>
            </w:r>
          </w:hyperlink>
        </w:p>
        <w:p w14:paraId="4E56DCA1" w14:textId="220E8A57" w:rsidR="00124C1C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49809486" w:history="1">
            <w:r w:rsidR="00124C1C" w:rsidRPr="00403029">
              <w:rPr>
                <w:rStyle w:val="af0"/>
                <w:noProof/>
              </w:rPr>
              <w:t xml:space="preserve">2 </w:t>
            </w:r>
            <w:r w:rsidR="00124C1C" w:rsidRPr="00403029">
              <w:rPr>
                <w:rStyle w:val="af0"/>
                <w:noProof/>
              </w:rPr>
              <w:t>环境版本说明与实验包下载</w:t>
            </w:r>
            <w:r w:rsidR="00124C1C">
              <w:rPr>
                <w:noProof/>
                <w:webHidden/>
              </w:rPr>
              <w:tab/>
            </w:r>
            <w:r w:rsidR="00124C1C">
              <w:rPr>
                <w:noProof/>
                <w:webHidden/>
              </w:rPr>
              <w:fldChar w:fldCharType="begin"/>
            </w:r>
            <w:r w:rsidR="00124C1C">
              <w:rPr>
                <w:noProof/>
                <w:webHidden/>
              </w:rPr>
              <w:instrText xml:space="preserve"> PAGEREF _Toc149809486 \h </w:instrText>
            </w:r>
            <w:r w:rsidR="00124C1C">
              <w:rPr>
                <w:noProof/>
                <w:webHidden/>
              </w:rPr>
            </w:r>
            <w:r w:rsidR="00124C1C">
              <w:rPr>
                <w:noProof/>
                <w:webHidden/>
              </w:rPr>
              <w:fldChar w:fldCharType="separate"/>
            </w:r>
            <w:r w:rsidR="00124C1C">
              <w:rPr>
                <w:noProof/>
                <w:webHidden/>
              </w:rPr>
              <w:t>6</w:t>
            </w:r>
            <w:r w:rsidR="00124C1C">
              <w:rPr>
                <w:noProof/>
                <w:webHidden/>
              </w:rPr>
              <w:fldChar w:fldCharType="end"/>
            </w:r>
          </w:hyperlink>
        </w:p>
        <w:p w14:paraId="755AE128" w14:textId="62EDE217" w:rsidR="00124C1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49809487" w:history="1">
            <w:r w:rsidR="00124C1C" w:rsidRPr="00403029">
              <w:rPr>
                <w:rStyle w:val="af0"/>
                <w:rFonts w:cs="Book Antiqua"/>
                <w:snapToGrid w:val="0"/>
              </w:rPr>
              <w:t>2.1</w:t>
            </w:r>
            <w:r w:rsidR="00124C1C" w:rsidRPr="00403029">
              <w:rPr>
                <w:rStyle w:val="af0"/>
                <w:rFonts w:cs="Huawei Sans"/>
              </w:rPr>
              <w:t xml:space="preserve"> </w:t>
            </w:r>
            <w:r w:rsidR="00124C1C" w:rsidRPr="00403029">
              <w:rPr>
                <w:rStyle w:val="af0"/>
                <w:rFonts w:cs="Huawei Sans"/>
              </w:rPr>
              <w:t>系统及软件要求</w:t>
            </w:r>
            <w:r w:rsidR="00124C1C">
              <w:rPr>
                <w:webHidden/>
              </w:rPr>
              <w:tab/>
            </w:r>
            <w:r w:rsidR="00124C1C">
              <w:rPr>
                <w:webHidden/>
              </w:rPr>
              <w:fldChar w:fldCharType="begin"/>
            </w:r>
            <w:r w:rsidR="00124C1C">
              <w:rPr>
                <w:webHidden/>
              </w:rPr>
              <w:instrText xml:space="preserve"> PAGEREF _Toc149809487 \h </w:instrText>
            </w:r>
            <w:r w:rsidR="00124C1C">
              <w:rPr>
                <w:webHidden/>
              </w:rPr>
            </w:r>
            <w:r w:rsidR="00124C1C">
              <w:rPr>
                <w:webHidden/>
              </w:rPr>
              <w:fldChar w:fldCharType="separate"/>
            </w:r>
            <w:r w:rsidR="00124C1C">
              <w:rPr>
                <w:webHidden/>
              </w:rPr>
              <w:t>6</w:t>
            </w:r>
            <w:r w:rsidR="00124C1C">
              <w:rPr>
                <w:webHidden/>
              </w:rPr>
              <w:fldChar w:fldCharType="end"/>
            </w:r>
          </w:hyperlink>
        </w:p>
        <w:p w14:paraId="3A7C9F1D" w14:textId="28B5FAA0" w:rsidR="00124C1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49809488" w:history="1">
            <w:r w:rsidR="00124C1C" w:rsidRPr="00403029">
              <w:rPr>
                <w:rStyle w:val="af0"/>
                <w:rFonts w:cs="Book Antiqua"/>
                <w:snapToGrid w:val="0"/>
              </w:rPr>
              <w:t>2.2</w:t>
            </w:r>
            <w:r w:rsidR="00124C1C" w:rsidRPr="00403029">
              <w:rPr>
                <w:rStyle w:val="af0"/>
                <w:rFonts w:cs="Huawei Sans"/>
              </w:rPr>
              <w:t xml:space="preserve"> </w:t>
            </w:r>
            <w:r w:rsidR="00124C1C" w:rsidRPr="00403029">
              <w:rPr>
                <w:rStyle w:val="af0"/>
                <w:rFonts w:cs="Huawei Sans"/>
              </w:rPr>
              <w:t>创建新的</w:t>
            </w:r>
            <w:r w:rsidR="00124C1C" w:rsidRPr="00403029">
              <w:rPr>
                <w:rStyle w:val="af0"/>
                <w:rFonts w:cs="Huawei Sans"/>
              </w:rPr>
              <w:t>ipynb</w:t>
            </w:r>
            <w:r w:rsidR="00124C1C" w:rsidRPr="00403029">
              <w:rPr>
                <w:rStyle w:val="af0"/>
                <w:rFonts w:cs="Huawei Sans"/>
              </w:rPr>
              <w:t>文件</w:t>
            </w:r>
            <w:r w:rsidR="00124C1C">
              <w:rPr>
                <w:webHidden/>
              </w:rPr>
              <w:tab/>
            </w:r>
            <w:r w:rsidR="00124C1C">
              <w:rPr>
                <w:webHidden/>
              </w:rPr>
              <w:fldChar w:fldCharType="begin"/>
            </w:r>
            <w:r w:rsidR="00124C1C">
              <w:rPr>
                <w:webHidden/>
              </w:rPr>
              <w:instrText xml:space="preserve"> PAGEREF _Toc149809488 \h </w:instrText>
            </w:r>
            <w:r w:rsidR="00124C1C">
              <w:rPr>
                <w:webHidden/>
              </w:rPr>
            </w:r>
            <w:r w:rsidR="00124C1C">
              <w:rPr>
                <w:webHidden/>
              </w:rPr>
              <w:fldChar w:fldCharType="separate"/>
            </w:r>
            <w:r w:rsidR="00124C1C">
              <w:rPr>
                <w:webHidden/>
              </w:rPr>
              <w:t>6</w:t>
            </w:r>
            <w:r w:rsidR="00124C1C">
              <w:rPr>
                <w:webHidden/>
              </w:rPr>
              <w:fldChar w:fldCharType="end"/>
            </w:r>
          </w:hyperlink>
        </w:p>
        <w:p w14:paraId="59F0DE72" w14:textId="4525D89B" w:rsidR="00124C1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49809489" w:history="1">
            <w:r w:rsidR="00124C1C" w:rsidRPr="00403029">
              <w:rPr>
                <w:rStyle w:val="af0"/>
                <w:rFonts w:cs="Book Antiqua"/>
                <w:snapToGrid w:val="0"/>
              </w:rPr>
              <w:t>2.3</w:t>
            </w:r>
            <w:r w:rsidR="00124C1C" w:rsidRPr="00403029">
              <w:rPr>
                <w:rStyle w:val="af0"/>
                <w:rFonts w:cs="Huawei Sans"/>
              </w:rPr>
              <w:t xml:space="preserve"> </w:t>
            </w:r>
            <w:r w:rsidR="00124C1C" w:rsidRPr="00403029">
              <w:rPr>
                <w:rStyle w:val="af0"/>
                <w:rFonts w:cs="Huawei Sans"/>
              </w:rPr>
              <w:t>实验包下载</w:t>
            </w:r>
            <w:r w:rsidR="00124C1C">
              <w:rPr>
                <w:webHidden/>
              </w:rPr>
              <w:tab/>
            </w:r>
            <w:r w:rsidR="00124C1C">
              <w:rPr>
                <w:webHidden/>
              </w:rPr>
              <w:fldChar w:fldCharType="begin"/>
            </w:r>
            <w:r w:rsidR="00124C1C">
              <w:rPr>
                <w:webHidden/>
              </w:rPr>
              <w:instrText xml:space="preserve"> PAGEREF _Toc149809489 \h </w:instrText>
            </w:r>
            <w:r w:rsidR="00124C1C">
              <w:rPr>
                <w:webHidden/>
              </w:rPr>
            </w:r>
            <w:r w:rsidR="00124C1C">
              <w:rPr>
                <w:webHidden/>
              </w:rPr>
              <w:fldChar w:fldCharType="separate"/>
            </w:r>
            <w:r w:rsidR="00124C1C">
              <w:rPr>
                <w:webHidden/>
              </w:rPr>
              <w:t>7</w:t>
            </w:r>
            <w:r w:rsidR="00124C1C">
              <w:rPr>
                <w:webHidden/>
              </w:rPr>
              <w:fldChar w:fldCharType="end"/>
            </w:r>
          </w:hyperlink>
        </w:p>
        <w:p w14:paraId="08929D20" w14:textId="0A9C285E" w:rsidR="00124C1C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49809490" w:history="1">
            <w:r w:rsidR="00124C1C" w:rsidRPr="00403029">
              <w:rPr>
                <w:rStyle w:val="af0"/>
                <w:noProof/>
              </w:rPr>
              <w:t>3 Llama7b</w:t>
            </w:r>
            <w:r w:rsidR="00124C1C" w:rsidRPr="00403029">
              <w:rPr>
                <w:rStyle w:val="af0"/>
                <w:noProof/>
              </w:rPr>
              <w:t>推理测试</w:t>
            </w:r>
            <w:r w:rsidR="00124C1C">
              <w:rPr>
                <w:noProof/>
                <w:webHidden/>
              </w:rPr>
              <w:tab/>
            </w:r>
            <w:r w:rsidR="00124C1C">
              <w:rPr>
                <w:noProof/>
                <w:webHidden/>
              </w:rPr>
              <w:fldChar w:fldCharType="begin"/>
            </w:r>
            <w:r w:rsidR="00124C1C">
              <w:rPr>
                <w:noProof/>
                <w:webHidden/>
              </w:rPr>
              <w:instrText xml:space="preserve"> PAGEREF _Toc149809490 \h </w:instrText>
            </w:r>
            <w:r w:rsidR="00124C1C">
              <w:rPr>
                <w:noProof/>
                <w:webHidden/>
              </w:rPr>
            </w:r>
            <w:r w:rsidR="00124C1C">
              <w:rPr>
                <w:noProof/>
                <w:webHidden/>
              </w:rPr>
              <w:fldChar w:fldCharType="separate"/>
            </w:r>
            <w:r w:rsidR="00124C1C">
              <w:rPr>
                <w:noProof/>
                <w:webHidden/>
              </w:rPr>
              <w:t>8</w:t>
            </w:r>
            <w:r w:rsidR="00124C1C">
              <w:rPr>
                <w:noProof/>
                <w:webHidden/>
              </w:rPr>
              <w:fldChar w:fldCharType="end"/>
            </w:r>
          </w:hyperlink>
        </w:p>
        <w:p w14:paraId="7BA282B4" w14:textId="58D6B3C9" w:rsidR="00124C1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49809491" w:history="1">
            <w:r w:rsidR="00124C1C" w:rsidRPr="00403029">
              <w:rPr>
                <w:rStyle w:val="af0"/>
                <w:rFonts w:cs="Book Antiqua"/>
                <w:snapToGrid w:val="0"/>
              </w:rPr>
              <w:t>3.1</w:t>
            </w:r>
            <w:r w:rsidR="00124C1C" w:rsidRPr="00403029">
              <w:rPr>
                <w:rStyle w:val="af0"/>
                <w:rFonts w:cs="Huawei Sans"/>
              </w:rPr>
              <w:t xml:space="preserve"> </w:t>
            </w:r>
            <w:r w:rsidR="00124C1C" w:rsidRPr="00403029">
              <w:rPr>
                <w:rStyle w:val="af0"/>
                <w:rFonts w:cs="Huawei Sans"/>
              </w:rPr>
              <w:t>推理流程简介</w:t>
            </w:r>
            <w:r w:rsidR="00124C1C">
              <w:rPr>
                <w:webHidden/>
              </w:rPr>
              <w:tab/>
            </w:r>
            <w:r w:rsidR="00124C1C">
              <w:rPr>
                <w:webHidden/>
              </w:rPr>
              <w:fldChar w:fldCharType="begin"/>
            </w:r>
            <w:r w:rsidR="00124C1C">
              <w:rPr>
                <w:webHidden/>
              </w:rPr>
              <w:instrText xml:space="preserve"> PAGEREF _Toc149809491 \h </w:instrText>
            </w:r>
            <w:r w:rsidR="00124C1C">
              <w:rPr>
                <w:webHidden/>
              </w:rPr>
            </w:r>
            <w:r w:rsidR="00124C1C">
              <w:rPr>
                <w:webHidden/>
              </w:rPr>
              <w:fldChar w:fldCharType="separate"/>
            </w:r>
            <w:r w:rsidR="00124C1C">
              <w:rPr>
                <w:webHidden/>
              </w:rPr>
              <w:t>8</w:t>
            </w:r>
            <w:r w:rsidR="00124C1C">
              <w:rPr>
                <w:webHidden/>
              </w:rPr>
              <w:fldChar w:fldCharType="end"/>
            </w:r>
          </w:hyperlink>
        </w:p>
        <w:p w14:paraId="247D286E" w14:textId="0DED34AC" w:rsidR="00124C1C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49809492" w:history="1">
            <w:r w:rsidR="00124C1C" w:rsidRPr="00403029">
              <w:rPr>
                <w:rStyle w:val="af0"/>
                <w:noProof/>
              </w:rPr>
              <w:t>4 Lora</w:t>
            </w:r>
            <w:r w:rsidR="00124C1C" w:rsidRPr="00403029">
              <w:rPr>
                <w:rStyle w:val="af0"/>
                <w:noProof/>
              </w:rPr>
              <w:t>微调训练：</w:t>
            </w:r>
            <w:r w:rsidR="00124C1C">
              <w:rPr>
                <w:noProof/>
                <w:webHidden/>
              </w:rPr>
              <w:tab/>
            </w:r>
            <w:r w:rsidR="00124C1C">
              <w:rPr>
                <w:noProof/>
                <w:webHidden/>
              </w:rPr>
              <w:fldChar w:fldCharType="begin"/>
            </w:r>
            <w:r w:rsidR="00124C1C">
              <w:rPr>
                <w:noProof/>
                <w:webHidden/>
              </w:rPr>
              <w:instrText xml:space="preserve"> PAGEREF _Toc149809492 \h </w:instrText>
            </w:r>
            <w:r w:rsidR="00124C1C">
              <w:rPr>
                <w:noProof/>
                <w:webHidden/>
              </w:rPr>
            </w:r>
            <w:r w:rsidR="00124C1C">
              <w:rPr>
                <w:noProof/>
                <w:webHidden/>
              </w:rPr>
              <w:fldChar w:fldCharType="separate"/>
            </w:r>
            <w:r w:rsidR="00124C1C">
              <w:rPr>
                <w:noProof/>
                <w:webHidden/>
              </w:rPr>
              <w:t>10</w:t>
            </w:r>
            <w:r w:rsidR="00124C1C">
              <w:rPr>
                <w:noProof/>
                <w:webHidden/>
              </w:rPr>
              <w:fldChar w:fldCharType="end"/>
            </w:r>
          </w:hyperlink>
        </w:p>
        <w:p w14:paraId="7084D34F" w14:textId="29F13C58" w:rsidR="00124C1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49809493" w:history="1">
            <w:r w:rsidR="00124C1C" w:rsidRPr="00403029">
              <w:rPr>
                <w:rStyle w:val="af0"/>
                <w:rFonts w:cs="Book Antiqua"/>
                <w:snapToGrid w:val="0"/>
              </w:rPr>
              <w:t>4.1</w:t>
            </w:r>
            <w:r w:rsidR="00124C1C" w:rsidRPr="00403029">
              <w:rPr>
                <w:rStyle w:val="af0"/>
                <w:rFonts w:cs="Huawei Sans"/>
              </w:rPr>
              <w:t xml:space="preserve"> </w:t>
            </w:r>
            <w:r w:rsidR="00124C1C" w:rsidRPr="00403029">
              <w:rPr>
                <w:rStyle w:val="af0"/>
                <w:rFonts w:cs="Huawei Sans"/>
              </w:rPr>
              <w:t>数据预处理：</w:t>
            </w:r>
            <w:r w:rsidR="00124C1C">
              <w:rPr>
                <w:webHidden/>
              </w:rPr>
              <w:tab/>
            </w:r>
            <w:r w:rsidR="00124C1C">
              <w:rPr>
                <w:webHidden/>
              </w:rPr>
              <w:fldChar w:fldCharType="begin"/>
            </w:r>
            <w:r w:rsidR="00124C1C">
              <w:rPr>
                <w:webHidden/>
              </w:rPr>
              <w:instrText xml:space="preserve"> PAGEREF _Toc149809493 \h </w:instrText>
            </w:r>
            <w:r w:rsidR="00124C1C">
              <w:rPr>
                <w:webHidden/>
              </w:rPr>
            </w:r>
            <w:r w:rsidR="00124C1C">
              <w:rPr>
                <w:webHidden/>
              </w:rPr>
              <w:fldChar w:fldCharType="separate"/>
            </w:r>
            <w:r w:rsidR="00124C1C">
              <w:rPr>
                <w:webHidden/>
              </w:rPr>
              <w:t>10</w:t>
            </w:r>
            <w:r w:rsidR="00124C1C">
              <w:rPr>
                <w:webHidden/>
              </w:rPr>
              <w:fldChar w:fldCharType="end"/>
            </w:r>
          </w:hyperlink>
        </w:p>
        <w:p w14:paraId="32AB6540" w14:textId="301231E9" w:rsidR="00124C1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49809494" w:history="1">
            <w:r w:rsidR="00124C1C" w:rsidRPr="00403029">
              <w:rPr>
                <w:rStyle w:val="af0"/>
                <w:rFonts w:cs="Book Antiqua"/>
                <w:snapToGrid w:val="0"/>
              </w:rPr>
              <w:t>4.2</w:t>
            </w:r>
            <w:r w:rsidR="00124C1C" w:rsidRPr="00403029">
              <w:rPr>
                <w:rStyle w:val="af0"/>
                <w:rFonts w:cs="Huawei Sans"/>
              </w:rPr>
              <w:t xml:space="preserve"> </w:t>
            </w:r>
            <w:r w:rsidR="00124C1C" w:rsidRPr="00403029">
              <w:rPr>
                <w:rStyle w:val="af0"/>
                <w:rFonts w:cs="Huawei Sans"/>
              </w:rPr>
              <w:t>修改配置文件（展示）</w:t>
            </w:r>
            <w:r w:rsidR="00124C1C">
              <w:rPr>
                <w:webHidden/>
              </w:rPr>
              <w:tab/>
            </w:r>
            <w:r w:rsidR="00124C1C">
              <w:rPr>
                <w:webHidden/>
              </w:rPr>
              <w:fldChar w:fldCharType="begin"/>
            </w:r>
            <w:r w:rsidR="00124C1C">
              <w:rPr>
                <w:webHidden/>
              </w:rPr>
              <w:instrText xml:space="preserve"> PAGEREF _Toc149809494 \h </w:instrText>
            </w:r>
            <w:r w:rsidR="00124C1C">
              <w:rPr>
                <w:webHidden/>
              </w:rPr>
            </w:r>
            <w:r w:rsidR="00124C1C">
              <w:rPr>
                <w:webHidden/>
              </w:rPr>
              <w:fldChar w:fldCharType="separate"/>
            </w:r>
            <w:r w:rsidR="00124C1C">
              <w:rPr>
                <w:webHidden/>
              </w:rPr>
              <w:t>11</w:t>
            </w:r>
            <w:r w:rsidR="00124C1C">
              <w:rPr>
                <w:webHidden/>
              </w:rPr>
              <w:fldChar w:fldCharType="end"/>
            </w:r>
          </w:hyperlink>
        </w:p>
        <w:p w14:paraId="74582349" w14:textId="64D96D9A" w:rsidR="00124C1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49809495" w:history="1">
            <w:r w:rsidR="00124C1C" w:rsidRPr="00403029">
              <w:rPr>
                <w:rStyle w:val="af0"/>
                <w:rFonts w:cs="Book Antiqua"/>
                <w:snapToGrid w:val="0"/>
              </w:rPr>
              <w:t>4.3</w:t>
            </w:r>
            <w:r w:rsidR="00124C1C" w:rsidRPr="00403029">
              <w:rPr>
                <w:rStyle w:val="af0"/>
                <w:rFonts w:cs="Huawei Sans"/>
              </w:rPr>
              <w:t xml:space="preserve"> </w:t>
            </w:r>
            <w:r w:rsidR="00124C1C" w:rsidRPr="00403029">
              <w:rPr>
                <w:rStyle w:val="af0"/>
                <w:rFonts w:cs="Huawei Sans"/>
              </w:rPr>
              <w:t>训练</w:t>
            </w:r>
            <w:r w:rsidR="00124C1C">
              <w:rPr>
                <w:webHidden/>
              </w:rPr>
              <w:tab/>
            </w:r>
            <w:r w:rsidR="00124C1C">
              <w:rPr>
                <w:webHidden/>
              </w:rPr>
              <w:fldChar w:fldCharType="begin"/>
            </w:r>
            <w:r w:rsidR="00124C1C">
              <w:rPr>
                <w:webHidden/>
              </w:rPr>
              <w:instrText xml:space="preserve"> PAGEREF _Toc149809495 \h </w:instrText>
            </w:r>
            <w:r w:rsidR="00124C1C">
              <w:rPr>
                <w:webHidden/>
              </w:rPr>
            </w:r>
            <w:r w:rsidR="00124C1C">
              <w:rPr>
                <w:webHidden/>
              </w:rPr>
              <w:fldChar w:fldCharType="separate"/>
            </w:r>
            <w:r w:rsidR="00124C1C">
              <w:rPr>
                <w:webHidden/>
              </w:rPr>
              <w:t>12</w:t>
            </w:r>
            <w:r w:rsidR="00124C1C">
              <w:rPr>
                <w:webHidden/>
              </w:rPr>
              <w:fldChar w:fldCharType="end"/>
            </w:r>
          </w:hyperlink>
        </w:p>
        <w:p w14:paraId="744E9BF5" w14:textId="6DB02C13" w:rsidR="00124C1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49809496" w:history="1">
            <w:r w:rsidR="00124C1C" w:rsidRPr="00403029">
              <w:rPr>
                <w:rStyle w:val="af0"/>
                <w:rFonts w:cs="Book Antiqua"/>
                <w:snapToGrid w:val="0"/>
              </w:rPr>
              <w:t>4.4</w:t>
            </w:r>
            <w:r w:rsidR="00124C1C" w:rsidRPr="00403029">
              <w:rPr>
                <w:rStyle w:val="af0"/>
                <w:rFonts w:cs="Huawei Sans"/>
              </w:rPr>
              <w:t xml:space="preserve"> </w:t>
            </w:r>
            <w:r w:rsidR="00124C1C" w:rsidRPr="00403029">
              <w:rPr>
                <w:rStyle w:val="af0"/>
                <w:rFonts w:cs="Huawei Sans"/>
              </w:rPr>
              <w:t>使用微调后的模型推理</w:t>
            </w:r>
            <w:r w:rsidR="00124C1C">
              <w:rPr>
                <w:webHidden/>
              </w:rPr>
              <w:tab/>
            </w:r>
            <w:r w:rsidR="00124C1C">
              <w:rPr>
                <w:webHidden/>
              </w:rPr>
              <w:fldChar w:fldCharType="begin"/>
            </w:r>
            <w:r w:rsidR="00124C1C">
              <w:rPr>
                <w:webHidden/>
              </w:rPr>
              <w:instrText xml:space="preserve"> PAGEREF _Toc149809496 \h </w:instrText>
            </w:r>
            <w:r w:rsidR="00124C1C">
              <w:rPr>
                <w:webHidden/>
              </w:rPr>
            </w:r>
            <w:r w:rsidR="00124C1C">
              <w:rPr>
                <w:webHidden/>
              </w:rPr>
              <w:fldChar w:fldCharType="separate"/>
            </w:r>
            <w:r w:rsidR="00124C1C">
              <w:rPr>
                <w:webHidden/>
              </w:rPr>
              <w:t>13</w:t>
            </w:r>
            <w:r w:rsidR="00124C1C">
              <w:rPr>
                <w:webHidden/>
              </w:rPr>
              <w:fldChar w:fldCharType="end"/>
            </w:r>
          </w:hyperlink>
        </w:p>
        <w:p w14:paraId="06C1EA56" w14:textId="6080F646" w:rsidR="00124C1C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49809497" w:history="1">
            <w:r w:rsidR="00124C1C" w:rsidRPr="00403029">
              <w:rPr>
                <w:rStyle w:val="af0"/>
                <w:noProof/>
              </w:rPr>
              <w:t xml:space="preserve">5 </w:t>
            </w:r>
            <w:r w:rsidR="00124C1C" w:rsidRPr="00403029">
              <w:rPr>
                <w:rStyle w:val="af0"/>
                <w:noProof/>
              </w:rPr>
              <w:t>课后思考题</w:t>
            </w:r>
            <w:r w:rsidR="00124C1C">
              <w:rPr>
                <w:noProof/>
                <w:webHidden/>
              </w:rPr>
              <w:tab/>
            </w:r>
            <w:r w:rsidR="00124C1C">
              <w:rPr>
                <w:noProof/>
                <w:webHidden/>
              </w:rPr>
              <w:fldChar w:fldCharType="begin"/>
            </w:r>
            <w:r w:rsidR="00124C1C">
              <w:rPr>
                <w:noProof/>
                <w:webHidden/>
              </w:rPr>
              <w:instrText xml:space="preserve"> PAGEREF _Toc149809497 \h </w:instrText>
            </w:r>
            <w:r w:rsidR="00124C1C">
              <w:rPr>
                <w:noProof/>
                <w:webHidden/>
              </w:rPr>
            </w:r>
            <w:r w:rsidR="00124C1C">
              <w:rPr>
                <w:noProof/>
                <w:webHidden/>
              </w:rPr>
              <w:fldChar w:fldCharType="separate"/>
            </w:r>
            <w:r w:rsidR="00124C1C">
              <w:rPr>
                <w:noProof/>
                <w:webHidden/>
              </w:rPr>
              <w:t>14</w:t>
            </w:r>
            <w:r w:rsidR="00124C1C">
              <w:rPr>
                <w:noProof/>
                <w:webHidden/>
              </w:rPr>
              <w:fldChar w:fldCharType="end"/>
            </w:r>
          </w:hyperlink>
        </w:p>
        <w:p w14:paraId="5847A11C" w14:textId="17E70428" w:rsidR="00124C1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49809498" w:history="1">
            <w:r w:rsidR="00124C1C" w:rsidRPr="00403029">
              <w:rPr>
                <w:rStyle w:val="af0"/>
                <w:rFonts w:cs="Book Antiqua"/>
                <w:snapToGrid w:val="0"/>
              </w:rPr>
              <w:t>5.1</w:t>
            </w:r>
            <w:r w:rsidR="00124C1C" w:rsidRPr="00403029">
              <w:rPr>
                <w:rStyle w:val="af0"/>
                <w:rFonts w:cs="Huawei Sans"/>
              </w:rPr>
              <w:t xml:space="preserve"> </w:t>
            </w:r>
            <w:r w:rsidR="00124C1C" w:rsidRPr="00403029">
              <w:rPr>
                <w:rStyle w:val="af0"/>
                <w:rFonts w:cs="Huawei Sans"/>
              </w:rPr>
              <w:t>思考题一</w:t>
            </w:r>
            <w:r w:rsidR="00124C1C">
              <w:rPr>
                <w:webHidden/>
              </w:rPr>
              <w:tab/>
            </w:r>
            <w:r w:rsidR="00124C1C">
              <w:rPr>
                <w:webHidden/>
              </w:rPr>
              <w:fldChar w:fldCharType="begin"/>
            </w:r>
            <w:r w:rsidR="00124C1C">
              <w:rPr>
                <w:webHidden/>
              </w:rPr>
              <w:instrText xml:space="preserve"> PAGEREF _Toc149809498 \h </w:instrText>
            </w:r>
            <w:r w:rsidR="00124C1C">
              <w:rPr>
                <w:webHidden/>
              </w:rPr>
            </w:r>
            <w:r w:rsidR="00124C1C">
              <w:rPr>
                <w:webHidden/>
              </w:rPr>
              <w:fldChar w:fldCharType="separate"/>
            </w:r>
            <w:r w:rsidR="00124C1C">
              <w:rPr>
                <w:webHidden/>
              </w:rPr>
              <w:t>14</w:t>
            </w:r>
            <w:r w:rsidR="00124C1C">
              <w:rPr>
                <w:webHidden/>
              </w:rPr>
              <w:fldChar w:fldCharType="end"/>
            </w:r>
          </w:hyperlink>
        </w:p>
        <w:p w14:paraId="4EFC8E08" w14:textId="77D18B04" w:rsidR="00124C1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49809499" w:history="1">
            <w:r w:rsidR="00124C1C" w:rsidRPr="00403029">
              <w:rPr>
                <w:rStyle w:val="af0"/>
                <w:rFonts w:cs="Book Antiqua"/>
                <w:snapToGrid w:val="0"/>
              </w:rPr>
              <w:t>5.2</w:t>
            </w:r>
            <w:r w:rsidR="00124C1C" w:rsidRPr="00403029">
              <w:rPr>
                <w:rStyle w:val="af0"/>
                <w:rFonts w:cs="Huawei Sans"/>
              </w:rPr>
              <w:t xml:space="preserve"> </w:t>
            </w:r>
            <w:r w:rsidR="00124C1C" w:rsidRPr="00403029">
              <w:rPr>
                <w:rStyle w:val="af0"/>
                <w:rFonts w:cs="Huawei Sans"/>
              </w:rPr>
              <w:t>思考题二</w:t>
            </w:r>
            <w:r w:rsidR="00124C1C">
              <w:rPr>
                <w:webHidden/>
              </w:rPr>
              <w:tab/>
            </w:r>
            <w:r w:rsidR="00124C1C">
              <w:rPr>
                <w:webHidden/>
              </w:rPr>
              <w:fldChar w:fldCharType="begin"/>
            </w:r>
            <w:r w:rsidR="00124C1C">
              <w:rPr>
                <w:webHidden/>
              </w:rPr>
              <w:instrText xml:space="preserve"> PAGEREF _Toc149809499 \h </w:instrText>
            </w:r>
            <w:r w:rsidR="00124C1C">
              <w:rPr>
                <w:webHidden/>
              </w:rPr>
            </w:r>
            <w:r w:rsidR="00124C1C">
              <w:rPr>
                <w:webHidden/>
              </w:rPr>
              <w:fldChar w:fldCharType="separate"/>
            </w:r>
            <w:r w:rsidR="00124C1C">
              <w:rPr>
                <w:webHidden/>
              </w:rPr>
              <w:t>14</w:t>
            </w:r>
            <w:r w:rsidR="00124C1C">
              <w:rPr>
                <w:webHidden/>
              </w:rPr>
              <w:fldChar w:fldCharType="end"/>
            </w:r>
          </w:hyperlink>
        </w:p>
        <w:p w14:paraId="49E1A119" w14:textId="6FA8952F" w:rsidR="00124C1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49809500" w:history="1">
            <w:r w:rsidR="00124C1C" w:rsidRPr="00403029">
              <w:rPr>
                <w:rStyle w:val="af0"/>
                <w:rFonts w:cs="Book Antiqua"/>
                <w:snapToGrid w:val="0"/>
              </w:rPr>
              <w:t>5.3</w:t>
            </w:r>
            <w:r w:rsidR="00124C1C" w:rsidRPr="00403029">
              <w:rPr>
                <w:rStyle w:val="af0"/>
                <w:rFonts w:cs="Huawei Sans"/>
              </w:rPr>
              <w:t xml:space="preserve"> </w:t>
            </w:r>
            <w:r w:rsidR="00124C1C" w:rsidRPr="00403029">
              <w:rPr>
                <w:rStyle w:val="af0"/>
                <w:rFonts w:cs="Huawei Sans"/>
              </w:rPr>
              <w:t>思考题三</w:t>
            </w:r>
            <w:r w:rsidR="00124C1C">
              <w:rPr>
                <w:webHidden/>
              </w:rPr>
              <w:tab/>
            </w:r>
            <w:r w:rsidR="00124C1C">
              <w:rPr>
                <w:webHidden/>
              </w:rPr>
              <w:fldChar w:fldCharType="begin"/>
            </w:r>
            <w:r w:rsidR="00124C1C">
              <w:rPr>
                <w:webHidden/>
              </w:rPr>
              <w:instrText xml:space="preserve"> PAGEREF _Toc149809500 \h </w:instrText>
            </w:r>
            <w:r w:rsidR="00124C1C">
              <w:rPr>
                <w:webHidden/>
              </w:rPr>
            </w:r>
            <w:r w:rsidR="00124C1C">
              <w:rPr>
                <w:webHidden/>
              </w:rPr>
              <w:fldChar w:fldCharType="separate"/>
            </w:r>
            <w:r w:rsidR="00124C1C">
              <w:rPr>
                <w:webHidden/>
              </w:rPr>
              <w:t>14</w:t>
            </w:r>
            <w:r w:rsidR="00124C1C">
              <w:rPr>
                <w:webHidden/>
              </w:rPr>
              <w:fldChar w:fldCharType="end"/>
            </w:r>
          </w:hyperlink>
        </w:p>
        <w:p w14:paraId="1A1B1C95" w14:textId="5F6A38F2" w:rsidR="00B81DEF" w:rsidRPr="006A7646" w:rsidRDefault="005A4563" w:rsidP="0020153C">
          <w:pPr>
            <w:rPr>
              <w:rFonts w:ascii="Huawei Sans" w:hAnsi="Huawei Sans" w:cs="Huawei Sans"/>
              <w:lang w:val="zh-CN"/>
            </w:rPr>
          </w:pPr>
          <w:r w:rsidRPr="0013020F">
            <w:rPr>
              <w:rFonts w:ascii="Huawei Sans" w:hAnsi="Huawei Sans" w:cs="Huawei Sans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0B048C6B" w14:textId="77777777" w:rsidR="00B81DEF" w:rsidRPr="006A7646" w:rsidRDefault="00B81DEF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  <w:lang w:val="zh-CN"/>
        </w:rPr>
      </w:pPr>
      <w:r w:rsidRPr="006A7646">
        <w:rPr>
          <w:rFonts w:ascii="Huawei Sans" w:hAnsi="Huawei Sans" w:cs="Huawei Sans"/>
          <w:lang w:val="zh-CN"/>
        </w:rPr>
        <w:br w:type="page"/>
      </w:r>
    </w:p>
    <w:p w14:paraId="16E52824" w14:textId="13CD86A1" w:rsidR="0059765F" w:rsidRPr="006A7646" w:rsidRDefault="0059765F" w:rsidP="0059765F">
      <w:pPr>
        <w:pStyle w:val="1"/>
      </w:pPr>
      <w:bookmarkStart w:id="11" w:name="_Toc149809483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Pr="006A7646">
        <w:rPr>
          <w:rFonts w:hint="eastAsia"/>
        </w:rPr>
        <w:lastRenderedPageBreak/>
        <w:t>华为云</w:t>
      </w:r>
      <w:r w:rsidRPr="006A7646">
        <w:t>ModelArts</w:t>
      </w:r>
      <w:r w:rsidRPr="006A7646">
        <w:rPr>
          <w:rFonts w:hint="eastAsia"/>
        </w:rPr>
        <w:t>环境创建</w:t>
      </w:r>
      <w:bookmarkEnd w:id="11"/>
    </w:p>
    <w:p w14:paraId="20C35F82" w14:textId="55E2BBA0" w:rsidR="00E941C2" w:rsidRPr="0013020F" w:rsidRDefault="00904EAB" w:rsidP="00E941C2">
      <w:pPr>
        <w:pStyle w:val="2"/>
        <w:rPr>
          <w:rFonts w:cs="Huawei Sans"/>
          <w:lang w:eastAsia="zh-CN"/>
        </w:rPr>
      </w:pPr>
      <w:bookmarkStart w:id="12" w:name="_Toc149809484"/>
      <w:r w:rsidRPr="0013020F">
        <w:rPr>
          <w:rFonts w:cs="Huawei Sans" w:hint="eastAsia"/>
          <w:lang w:eastAsia="zh-CN"/>
        </w:rPr>
        <w:t>登录</w:t>
      </w:r>
      <w:r w:rsidR="001D3AB3" w:rsidRPr="0013020F">
        <w:rPr>
          <w:rFonts w:cs="Huawei Sans"/>
          <w:lang w:eastAsia="zh-CN"/>
        </w:rPr>
        <w:t>ModelArts</w:t>
      </w:r>
      <w:bookmarkEnd w:id="12"/>
    </w:p>
    <w:p w14:paraId="10A5A803" w14:textId="0283E7FC" w:rsidR="009352A9" w:rsidRPr="0013020F" w:rsidRDefault="00E82AA6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登录</w:t>
      </w:r>
      <w:r w:rsidR="001D3AB3" w:rsidRPr="0013020F">
        <w:rPr>
          <w:rFonts w:cs="Huawei Sans"/>
        </w:rPr>
        <w:t>ModelArts</w:t>
      </w:r>
      <w:r w:rsidR="00401B45" w:rsidRPr="0013020F">
        <w:rPr>
          <w:rFonts w:cs="Huawei Sans" w:hint="eastAsia"/>
        </w:rPr>
        <w:t>官方链接：</w:t>
      </w:r>
      <w:hyperlink r:id="rId19" w:anchor="/dev-container" w:history="1">
        <w:r w:rsidR="00401B45" w:rsidRPr="0013020F">
          <w:rPr>
            <w:rStyle w:val="af0"/>
            <w:rFonts w:cs="Huawei Sans"/>
          </w:rPr>
          <w:t>https://console.huaweicloud.com/modelarts/?region=cn-north-9#/dev-container</w:t>
        </w:r>
      </w:hyperlink>
    </w:p>
    <w:p w14:paraId="4F35E446" w14:textId="671B97BD" w:rsidR="007F2132" w:rsidRPr="0013020F" w:rsidRDefault="007F2132" w:rsidP="007F2132">
      <w:pPr>
        <w:pStyle w:val="2"/>
        <w:rPr>
          <w:rFonts w:cs="Huawei Sans"/>
          <w:lang w:eastAsia="zh-CN"/>
        </w:rPr>
      </w:pPr>
      <w:bookmarkStart w:id="13" w:name="_Toc149809485"/>
      <w:r w:rsidRPr="0013020F">
        <w:rPr>
          <w:rFonts w:cs="Huawei Sans" w:hint="eastAsia"/>
          <w:lang w:eastAsia="zh-CN"/>
        </w:rPr>
        <w:t>创建开发环境</w:t>
      </w:r>
      <w:bookmarkEnd w:id="13"/>
    </w:p>
    <w:p w14:paraId="465DAAE7" w14:textId="228E6C20" w:rsidR="0035262C" w:rsidRPr="0013020F" w:rsidRDefault="003D5199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在网页左上角，将区域改</w:t>
      </w:r>
      <w:r w:rsidR="0035262C" w:rsidRPr="0013020F">
        <w:rPr>
          <w:rFonts w:cs="Huawei Sans" w:hint="eastAsia"/>
        </w:rPr>
        <w:t>为：</w:t>
      </w:r>
      <w:r w:rsidR="005C1B19">
        <w:rPr>
          <w:rFonts w:cs="Huawei Sans" w:hint="eastAsia"/>
        </w:rPr>
        <w:t>贵阳</w:t>
      </w:r>
      <w:r w:rsidR="0035262C" w:rsidRPr="0013020F">
        <w:rPr>
          <w:rFonts w:cs="Huawei Sans" w:hint="eastAsia"/>
        </w:rPr>
        <w:t>一</w:t>
      </w:r>
      <w:r w:rsidR="002A0D42" w:rsidRPr="0013020F">
        <w:rPr>
          <w:rFonts w:cs="Huawei Sans" w:hint="eastAsia"/>
        </w:rPr>
        <w:t>，</w:t>
      </w:r>
      <w:r w:rsidR="002A0D42" w:rsidRPr="0013020F">
        <w:rPr>
          <w:rFonts w:cs="Huawei Sans"/>
        </w:rPr>
        <w:t xml:space="preserve"> </w:t>
      </w:r>
      <w:r w:rsidR="002A0D42" w:rsidRPr="0013020F">
        <w:rPr>
          <w:rFonts w:cs="Huawei Sans" w:hint="eastAsia"/>
        </w:rPr>
        <w:t>如下图：</w:t>
      </w:r>
    </w:p>
    <w:p w14:paraId="0B1015E1" w14:textId="710FEF5B" w:rsidR="002A0D42" w:rsidRPr="00FF6A41" w:rsidRDefault="00FF6A41" w:rsidP="00266BEE">
      <w:pPr>
        <w:pStyle w:val="1e"/>
        <w:rPr>
          <w:rFonts w:cs="Huawei Sans"/>
        </w:rPr>
      </w:pPr>
      <w:r w:rsidRPr="00FF6A41">
        <w:rPr>
          <w:rFonts w:cs="Huawei Sans"/>
          <w:noProof/>
        </w:rPr>
        <w:drawing>
          <wp:inline distT="0" distB="0" distL="0" distR="0" wp14:anchorId="0B5E60E9" wp14:editId="5A83E760">
            <wp:extent cx="5009322" cy="1893958"/>
            <wp:effectExtent l="0" t="0" r="0" b="0"/>
            <wp:docPr id="1533057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577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3262" cy="19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1A47" w14:textId="77777777" w:rsidR="009352A9" w:rsidRPr="0013020F" w:rsidRDefault="009352A9" w:rsidP="009352A9">
      <w:pPr>
        <w:pStyle w:val="9"/>
        <w:rPr>
          <w:rFonts w:eastAsia="方正兰亭黑简体" w:cs="Huawei Sans"/>
        </w:rPr>
      </w:pPr>
    </w:p>
    <w:p w14:paraId="3A0A3651" w14:textId="3283F3A4" w:rsidR="005E4F60" w:rsidRPr="0013020F" w:rsidRDefault="005E4F60" w:rsidP="0013020F">
      <w:pPr>
        <w:pStyle w:val="1e"/>
        <w:rPr>
          <w:rFonts w:cs="Huawei Sans"/>
        </w:rPr>
      </w:pPr>
      <w:r w:rsidRPr="0013020F">
        <w:rPr>
          <w:rFonts w:cs="Huawei Sans"/>
        </w:rPr>
        <w:t>ModelArts</w:t>
      </w:r>
      <w:r w:rsidRPr="0013020F">
        <w:rPr>
          <w:rFonts w:cs="Huawei Sans" w:hint="eastAsia"/>
        </w:rPr>
        <w:t>栏上点击开发环境，并且点击</w:t>
      </w:r>
      <w:r w:rsidRPr="0013020F">
        <w:rPr>
          <w:rFonts w:cs="Huawei Sans"/>
        </w:rPr>
        <w:t>NoteBook,</w:t>
      </w:r>
      <w:r w:rsidRPr="0013020F">
        <w:rPr>
          <w:rFonts w:cs="Huawei Sans" w:hint="eastAsia"/>
        </w:rPr>
        <w:t>然后点击创建。如图：</w:t>
      </w:r>
    </w:p>
    <w:p w14:paraId="50C60F65" w14:textId="39D5B2D5" w:rsidR="005E4F60" w:rsidRPr="0013020F" w:rsidRDefault="005E4F60" w:rsidP="005E4F60">
      <w:pPr>
        <w:pStyle w:val="1e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06E94C7A" wp14:editId="4D4A55E2">
            <wp:extent cx="5607711" cy="1717857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2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7"/>
                    <a:stretch/>
                  </pic:blipFill>
                  <pic:spPr bwMode="auto">
                    <a:xfrm>
                      <a:off x="0" y="0"/>
                      <a:ext cx="5615890" cy="172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A67B9" w14:textId="77777777" w:rsidR="009352A9" w:rsidRPr="0013020F" w:rsidRDefault="009352A9" w:rsidP="009352A9">
      <w:pPr>
        <w:pStyle w:val="9"/>
        <w:rPr>
          <w:rFonts w:eastAsia="方正兰亭黑简体" w:cs="Huawei Sans"/>
        </w:rPr>
      </w:pPr>
    </w:p>
    <w:p w14:paraId="3CA0DD3F" w14:textId="77BEBFB2" w:rsidR="00E142C9" w:rsidRPr="0013020F" w:rsidRDefault="009052C5" w:rsidP="00E142C9">
      <w:pPr>
        <w:pStyle w:val="1e"/>
        <w:rPr>
          <w:rFonts w:cs="Huawei Sans"/>
        </w:rPr>
      </w:pPr>
      <w:r w:rsidRPr="0013020F">
        <w:rPr>
          <w:rFonts w:cs="Huawei Sans" w:hint="eastAsia"/>
        </w:rPr>
        <w:t>完成</w:t>
      </w:r>
      <w:r w:rsidR="000D081D" w:rsidRPr="0013020F">
        <w:rPr>
          <w:rFonts w:cs="Huawei Sans" w:hint="eastAsia"/>
        </w:rPr>
        <w:t>以</w:t>
      </w:r>
      <w:r w:rsidR="00BC22ED" w:rsidRPr="0013020F">
        <w:rPr>
          <w:rFonts w:cs="Huawei Sans" w:hint="eastAsia"/>
        </w:rPr>
        <w:t>下操作：</w:t>
      </w:r>
    </w:p>
    <w:p w14:paraId="0132BE11" w14:textId="6BCD0B71" w:rsidR="00E142C9" w:rsidRPr="0013020F" w:rsidRDefault="00BC22ED" w:rsidP="00E142C9">
      <w:pPr>
        <w:pStyle w:val="1e"/>
        <w:rPr>
          <w:rFonts w:cs="Huawei Sans"/>
        </w:rPr>
      </w:pPr>
      <w:r w:rsidRPr="0013020F">
        <w:rPr>
          <w:rFonts w:cs="Huawei Sans"/>
        </w:rPr>
        <w:t>1</w:t>
      </w:r>
      <w:r w:rsidRPr="0013020F">
        <w:rPr>
          <w:rFonts w:cs="Huawei Sans" w:hint="eastAsia"/>
        </w:rPr>
        <w:t>、修改镜像名字</w:t>
      </w:r>
      <w:r w:rsidR="000E4D94" w:rsidRPr="0013020F">
        <w:rPr>
          <w:rFonts w:cs="Huawei Sans" w:hint="eastAsia"/>
        </w:rPr>
        <w:t>；</w:t>
      </w:r>
    </w:p>
    <w:p w14:paraId="5B216C1B" w14:textId="343CF0F4" w:rsidR="00E142C9" w:rsidRPr="0013020F" w:rsidRDefault="00BC22ED" w:rsidP="00E142C9">
      <w:pPr>
        <w:pStyle w:val="1e"/>
        <w:rPr>
          <w:rFonts w:cs="Huawei Sans"/>
        </w:rPr>
      </w:pPr>
      <w:r w:rsidRPr="0013020F">
        <w:rPr>
          <w:rFonts w:cs="Huawei Sans"/>
        </w:rPr>
        <w:t>2</w:t>
      </w:r>
      <w:r w:rsidRPr="0013020F">
        <w:rPr>
          <w:rFonts w:cs="Huawei Sans" w:hint="eastAsia"/>
        </w:rPr>
        <w:t>、</w:t>
      </w:r>
      <w:r w:rsidR="00191BEB" w:rsidRPr="0013020F">
        <w:rPr>
          <w:rFonts w:cs="Huawei Sans" w:hint="eastAsia"/>
        </w:rPr>
        <w:t>开启自动停止，并且选择</w:t>
      </w:r>
      <w:r w:rsidR="00191BEB" w:rsidRPr="0013020F">
        <w:rPr>
          <w:rFonts w:cs="Huawei Sans"/>
        </w:rPr>
        <w:t>1</w:t>
      </w:r>
      <w:r w:rsidR="00191BEB" w:rsidRPr="0013020F">
        <w:rPr>
          <w:rFonts w:cs="Huawei Sans" w:hint="eastAsia"/>
        </w:rPr>
        <w:t>小时</w:t>
      </w:r>
      <w:r w:rsidR="000E4D94" w:rsidRPr="0013020F">
        <w:rPr>
          <w:rFonts w:cs="Huawei Sans" w:hint="eastAsia"/>
        </w:rPr>
        <w:t>；</w:t>
      </w:r>
    </w:p>
    <w:p w14:paraId="6DB648DF" w14:textId="54A36820" w:rsidR="00A531B0" w:rsidRPr="0013020F" w:rsidRDefault="00191BEB" w:rsidP="00E142C9">
      <w:pPr>
        <w:pStyle w:val="1e"/>
        <w:rPr>
          <w:rFonts w:cs="Huawei Sans"/>
        </w:rPr>
      </w:pPr>
      <w:r w:rsidRPr="0013020F">
        <w:rPr>
          <w:rFonts w:cs="Huawei Sans"/>
        </w:rPr>
        <w:lastRenderedPageBreak/>
        <w:t>3</w:t>
      </w:r>
      <w:r w:rsidRPr="0013020F">
        <w:rPr>
          <w:rFonts w:cs="Huawei Sans" w:hint="eastAsia"/>
        </w:rPr>
        <w:t>、</w:t>
      </w:r>
      <w:r w:rsidR="00BC22ED" w:rsidRPr="0013020F">
        <w:rPr>
          <w:rFonts w:cs="Huawei Sans" w:hint="eastAsia"/>
        </w:rPr>
        <w:t>选择</w:t>
      </w:r>
      <w:r w:rsidRPr="0013020F">
        <w:rPr>
          <w:rFonts w:cs="Huawei Sans" w:hint="eastAsia"/>
        </w:rPr>
        <w:t>镜像版本为：</w:t>
      </w:r>
      <w:r w:rsidR="00BC22ED" w:rsidRPr="0013020F">
        <w:rPr>
          <w:rFonts w:cs="Huawei Sans"/>
        </w:rPr>
        <w:t>mindspore_2.</w:t>
      </w:r>
      <w:r w:rsidR="00AA6A8E">
        <w:rPr>
          <w:rFonts w:cs="Huawei Sans"/>
        </w:rPr>
        <w:t>2</w:t>
      </w:r>
      <w:r w:rsidR="00BC22ED" w:rsidRPr="0013020F">
        <w:rPr>
          <w:rFonts w:cs="Huawei Sans"/>
        </w:rPr>
        <w:t>.0-cann_6.3.2-py_3.7-euler_2.10.7-aarch64-d910</w:t>
      </w:r>
      <w:r w:rsidR="00793A0B" w:rsidRPr="0013020F">
        <w:rPr>
          <w:rFonts w:cs="Huawei Sans" w:hint="eastAsia"/>
        </w:rPr>
        <w:t>；</w:t>
      </w:r>
    </w:p>
    <w:p w14:paraId="46C3FEA5" w14:textId="1EEC832F" w:rsidR="00793A0B" w:rsidRPr="0013020F" w:rsidRDefault="009C1A84" w:rsidP="009C1A84">
      <w:pPr>
        <w:pStyle w:val="1e"/>
        <w:rPr>
          <w:rFonts w:cs="Huawei Sans"/>
        </w:rPr>
      </w:pPr>
      <w:r w:rsidRPr="0013020F">
        <w:rPr>
          <w:rFonts w:cs="Huawei Sans"/>
        </w:rPr>
        <w:t>4</w:t>
      </w:r>
      <w:r w:rsidRPr="0013020F">
        <w:rPr>
          <w:rFonts w:cs="Huawei Sans" w:hint="eastAsia"/>
        </w:rPr>
        <w:t>、修改镜像磁盘容量为</w:t>
      </w:r>
      <w:r w:rsidRPr="0013020F">
        <w:rPr>
          <w:rFonts w:cs="Huawei Sans"/>
        </w:rPr>
        <w:t>128g</w:t>
      </w:r>
      <w:r w:rsidR="00793A0B" w:rsidRPr="0013020F">
        <w:rPr>
          <w:rFonts w:cs="Huawei Sans" w:hint="eastAsia"/>
        </w:rPr>
        <w:t>；</w:t>
      </w:r>
    </w:p>
    <w:p w14:paraId="1CEC2B48" w14:textId="033ED921" w:rsidR="009C1A84" w:rsidRPr="0013020F" w:rsidRDefault="009C1A84" w:rsidP="009C1A84">
      <w:pPr>
        <w:pStyle w:val="1e"/>
        <w:rPr>
          <w:rFonts w:cs="Huawei Sans"/>
        </w:rPr>
      </w:pPr>
      <w:r w:rsidRPr="0013020F">
        <w:rPr>
          <w:rFonts w:cs="Huawei Sans"/>
        </w:rPr>
        <w:t>5</w:t>
      </w:r>
      <w:r w:rsidRPr="0013020F">
        <w:rPr>
          <w:rFonts w:cs="Huawei Sans" w:hint="eastAsia"/>
        </w:rPr>
        <w:t>、最后点击</w:t>
      </w:r>
      <w:r w:rsidR="00E7515F" w:rsidRPr="0013020F">
        <w:rPr>
          <w:rFonts w:cs="Huawei Sans" w:hint="eastAsia"/>
        </w:rPr>
        <w:t>“立即创建”</w:t>
      </w:r>
      <w:r w:rsidRPr="0013020F">
        <w:rPr>
          <w:rFonts w:cs="Huawei Sans" w:hint="eastAsia"/>
        </w:rPr>
        <w:t>，</w:t>
      </w:r>
      <w:r w:rsidR="00E7515F" w:rsidRPr="0013020F">
        <w:rPr>
          <w:rFonts w:cs="Huawei Sans" w:hint="eastAsia"/>
        </w:rPr>
        <w:t>“提交”</w:t>
      </w:r>
      <w:r w:rsidRPr="0013020F">
        <w:rPr>
          <w:rFonts w:cs="Huawei Sans" w:hint="eastAsia"/>
        </w:rPr>
        <w:t>。</w:t>
      </w:r>
    </w:p>
    <w:p w14:paraId="73B0569C" w14:textId="195D099B" w:rsidR="00191BEB" w:rsidRPr="0013020F" w:rsidRDefault="00191BEB" w:rsidP="00191BEB">
      <w:pPr>
        <w:pStyle w:val="1e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7AE0C687" wp14:editId="234FCF07">
            <wp:extent cx="5404339" cy="3885314"/>
            <wp:effectExtent l="0" t="0" r="635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10" cy="38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4F2F" w14:textId="77777777" w:rsidR="009352A9" w:rsidRPr="0013020F" w:rsidRDefault="009352A9" w:rsidP="009352A9">
      <w:pPr>
        <w:pStyle w:val="9"/>
        <w:rPr>
          <w:rFonts w:eastAsia="方正兰亭黑简体" w:cs="Huawei Sans"/>
        </w:rPr>
      </w:pPr>
    </w:p>
    <w:p w14:paraId="3219876F" w14:textId="285AD5E2" w:rsidR="006C15DD" w:rsidRPr="0013020F" w:rsidRDefault="00390A8B" w:rsidP="006C15DD">
      <w:pPr>
        <w:pStyle w:val="1e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377F9769" wp14:editId="6E81CC75">
            <wp:extent cx="5415765" cy="37429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604" cy="374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7F8" w14:textId="77777777" w:rsidR="009352A9" w:rsidRPr="0013020F" w:rsidRDefault="009352A9" w:rsidP="009352A9">
      <w:pPr>
        <w:pStyle w:val="9"/>
        <w:rPr>
          <w:rFonts w:eastAsia="方正兰亭黑简体" w:cs="Huawei Sans"/>
        </w:rPr>
      </w:pPr>
    </w:p>
    <w:p w14:paraId="0313E233" w14:textId="4DFC5CDB" w:rsidR="00833388" w:rsidRPr="0013020F" w:rsidRDefault="00833388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点击</w:t>
      </w:r>
      <w:r w:rsidR="00A72658" w:rsidRPr="0013020F">
        <w:rPr>
          <w:rFonts w:cs="Huawei Sans" w:hint="eastAsia"/>
        </w:rPr>
        <w:t>“返回”</w:t>
      </w:r>
      <w:r w:rsidRPr="0013020F">
        <w:rPr>
          <w:rFonts w:cs="Huawei Sans" w:hint="eastAsia"/>
        </w:rPr>
        <w:t>可看见镜像创建中</w:t>
      </w:r>
      <w:r w:rsidR="00222B6D" w:rsidRPr="0013020F">
        <w:rPr>
          <w:rFonts w:cs="Huawei Sans" w:hint="eastAsia"/>
        </w:rPr>
        <w:t>：</w:t>
      </w:r>
    </w:p>
    <w:p w14:paraId="449A7DCA" w14:textId="7A925243" w:rsidR="00833388" w:rsidRPr="0013020F" w:rsidRDefault="00833388" w:rsidP="00833388">
      <w:pPr>
        <w:pStyle w:val="1e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3C83DD25" wp14:editId="794453A8">
            <wp:extent cx="5668108" cy="5751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405" cy="5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CFD2" w14:textId="77777777" w:rsidR="009352A9" w:rsidRPr="0013020F" w:rsidRDefault="009352A9" w:rsidP="009352A9">
      <w:pPr>
        <w:pStyle w:val="9"/>
        <w:rPr>
          <w:rFonts w:eastAsia="方正兰亭黑简体" w:cs="Huawei Sans"/>
        </w:rPr>
      </w:pPr>
    </w:p>
    <w:p w14:paraId="6166417D" w14:textId="3F268E71" w:rsidR="009352A9" w:rsidRPr="0013020F" w:rsidRDefault="00833388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待创建结束后，</w:t>
      </w:r>
      <w:r w:rsidR="00C76415" w:rsidRPr="0013020F">
        <w:rPr>
          <w:rFonts w:cs="Huawei Sans" w:hint="eastAsia"/>
        </w:rPr>
        <w:t>在操作栏</w:t>
      </w:r>
      <w:r w:rsidRPr="0013020F">
        <w:rPr>
          <w:rFonts w:cs="Huawei Sans" w:hint="eastAsia"/>
        </w:rPr>
        <w:t>点击</w:t>
      </w:r>
      <w:r w:rsidR="00C76415" w:rsidRPr="0013020F">
        <w:rPr>
          <w:rFonts w:cs="Huawei Sans" w:hint="eastAsia"/>
        </w:rPr>
        <w:t>“打开”</w:t>
      </w:r>
      <w:r w:rsidR="00F62369" w:rsidRPr="0013020F">
        <w:rPr>
          <w:rFonts w:cs="Huawei Sans" w:hint="eastAsia"/>
        </w:rPr>
        <w:t>：</w:t>
      </w:r>
    </w:p>
    <w:p w14:paraId="29D6FD92" w14:textId="035A3D42" w:rsidR="00E673EF" w:rsidRPr="0013020F" w:rsidRDefault="00A955EC" w:rsidP="00E673EF">
      <w:pPr>
        <w:pStyle w:val="41"/>
        <w:numPr>
          <w:ilvl w:val="0"/>
          <w:numId w:val="0"/>
        </w:numPr>
        <w:ind w:left="1441" w:hanging="420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37ECC83F" wp14:editId="2F411FFA">
            <wp:extent cx="5269524" cy="48386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00"/>
                    <a:stretch/>
                  </pic:blipFill>
                  <pic:spPr bwMode="auto">
                    <a:xfrm>
                      <a:off x="0" y="0"/>
                      <a:ext cx="5306665" cy="48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CFA9D" w14:textId="3FCB8386" w:rsidR="006C594C" w:rsidRPr="0013020F" w:rsidRDefault="007A0548">
      <w:pPr>
        <w:pStyle w:val="41"/>
        <w:rPr>
          <w:rFonts w:cs="Huawei Sans"/>
        </w:rPr>
      </w:pPr>
      <w:r w:rsidRPr="0013020F">
        <w:rPr>
          <w:rFonts w:cs="Huawei Sans"/>
        </w:rPr>
        <w:t>PS</w:t>
      </w:r>
      <w:r w:rsidRPr="0013020F">
        <w:rPr>
          <w:rFonts w:cs="Huawei Sans" w:hint="eastAsia"/>
        </w:rPr>
        <w:t>：</w:t>
      </w:r>
      <w:r w:rsidR="000B0259" w:rsidRPr="0013020F">
        <w:rPr>
          <w:rFonts w:cs="Huawei Sans" w:hint="eastAsia"/>
        </w:rPr>
        <w:t>注意</w:t>
      </w:r>
      <w:r w:rsidR="00EC5262" w:rsidRPr="0013020F">
        <w:rPr>
          <w:rFonts w:cs="Huawei Sans" w:hint="eastAsia"/>
        </w:rPr>
        <w:t>！！</w:t>
      </w:r>
      <w:r w:rsidR="009932E6" w:rsidRPr="0013020F">
        <w:rPr>
          <w:rFonts w:cs="Huawei Sans"/>
        </w:rPr>
        <w:t xml:space="preserve"> </w:t>
      </w:r>
      <w:r w:rsidR="00A15770" w:rsidRPr="0013020F">
        <w:rPr>
          <w:rFonts w:cs="Huawei Sans" w:hint="eastAsia"/>
        </w:rPr>
        <w:t>开启自动停止</w:t>
      </w:r>
      <w:r w:rsidR="00C60232" w:rsidRPr="0013020F">
        <w:rPr>
          <w:rFonts w:cs="Huawei Sans" w:hint="eastAsia"/>
        </w:rPr>
        <w:t>，该</w:t>
      </w:r>
      <w:r w:rsidR="00C60232" w:rsidRPr="0013020F">
        <w:rPr>
          <w:rFonts w:cs="Huawei Sans"/>
        </w:rPr>
        <w:t>Notebook</w:t>
      </w:r>
      <w:r w:rsidR="00C60232" w:rsidRPr="0013020F">
        <w:rPr>
          <w:rFonts w:cs="Huawei Sans" w:hint="eastAsia"/>
        </w:rPr>
        <w:t>实例将在运行时长超出您所选择的时长后，自动停止；如在使用过程中超过所选的时长，将会有时长更新的提示，按照自己的情况选择更新的时间</w:t>
      </w:r>
      <w:r w:rsidR="00F51488" w:rsidRPr="0013020F">
        <w:rPr>
          <w:rFonts w:cs="Huawei Sans" w:hint="eastAsia"/>
        </w:rPr>
        <w:t>。</w:t>
      </w:r>
    </w:p>
    <w:p w14:paraId="7FC26AC0" w14:textId="12D5141A" w:rsidR="00423EA2" w:rsidRPr="0013020F" w:rsidRDefault="00423EA2" w:rsidP="006C594C">
      <w:pPr>
        <w:pStyle w:val="1e"/>
        <w:rPr>
          <w:rFonts w:cs="Huawei Sans"/>
        </w:rPr>
      </w:pPr>
      <w:r w:rsidRPr="0013020F">
        <w:rPr>
          <w:rFonts w:cs="Huawei Sans"/>
          <w:noProof/>
        </w:rPr>
        <w:lastRenderedPageBreak/>
        <w:drawing>
          <wp:inline distT="0" distB="0" distL="0" distR="0" wp14:anchorId="1370DB20" wp14:editId="13A13214">
            <wp:extent cx="4994031" cy="18130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9404" cy="181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57B7" w14:textId="77777777" w:rsidR="009352A9" w:rsidRPr="0013020F" w:rsidRDefault="009352A9" w:rsidP="009352A9">
      <w:pPr>
        <w:pStyle w:val="9"/>
        <w:rPr>
          <w:rFonts w:eastAsia="方正兰亭黑简体" w:cs="Huawei Sans"/>
        </w:rPr>
      </w:pPr>
    </w:p>
    <w:p w14:paraId="4B5D154D" w14:textId="687282A0" w:rsidR="00381843" w:rsidRPr="0013020F" w:rsidRDefault="00381843" w:rsidP="00381843">
      <w:pPr>
        <w:pStyle w:val="1e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29C34506" wp14:editId="433BCE9F">
            <wp:extent cx="4887007" cy="1952898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图ss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AA9E" w14:textId="1AE57C4F" w:rsidR="00A667E1" w:rsidRPr="0013020F" w:rsidRDefault="00A667E1" w:rsidP="006A745C">
      <w:pPr>
        <w:pStyle w:val="9"/>
        <w:rPr>
          <w:rFonts w:eastAsia="方正兰亭黑简体" w:cs="Huawei Sans"/>
        </w:rPr>
      </w:pPr>
    </w:p>
    <w:p w14:paraId="7DFFB38B" w14:textId="55290A15" w:rsidR="00A667E1" w:rsidRPr="0013020F" w:rsidRDefault="00A667E1" w:rsidP="0013020F">
      <w:pPr>
        <w:pStyle w:val="1e"/>
        <w:rPr>
          <w:rFonts w:cs="Huawei Sans"/>
        </w:rPr>
      </w:pPr>
      <w:r w:rsidRPr="0013020F">
        <w:rPr>
          <w:rFonts w:cs="Huawei Sans"/>
        </w:rPr>
        <w:br w:type="page"/>
      </w:r>
    </w:p>
    <w:p w14:paraId="66E1AB45" w14:textId="306F3993" w:rsidR="0059765F" w:rsidRPr="006A7646" w:rsidRDefault="00AF14AF" w:rsidP="0059765F">
      <w:pPr>
        <w:pStyle w:val="1"/>
        <w:ind w:right="220"/>
      </w:pPr>
      <w:bookmarkStart w:id="14" w:name="_Toc149657433"/>
      <w:bookmarkStart w:id="15" w:name="_Toc149657434"/>
      <w:bookmarkStart w:id="16" w:name="_Toc149809486"/>
      <w:bookmarkEnd w:id="14"/>
      <w:bookmarkEnd w:id="15"/>
      <w:r w:rsidRPr="006A7646">
        <w:rPr>
          <w:rFonts w:hint="eastAsia"/>
        </w:rPr>
        <w:lastRenderedPageBreak/>
        <w:t>环境</w:t>
      </w:r>
      <w:r w:rsidR="0066318F" w:rsidRPr="006A7646">
        <w:rPr>
          <w:rFonts w:hint="eastAsia"/>
        </w:rPr>
        <w:t>版本说明</w:t>
      </w:r>
      <w:r w:rsidR="00BD0220" w:rsidRPr="006A7646">
        <w:rPr>
          <w:rFonts w:hint="eastAsia"/>
        </w:rPr>
        <w:t>与</w:t>
      </w:r>
      <w:r w:rsidR="006E5720" w:rsidRPr="006A7646">
        <w:rPr>
          <w:rFonts w:hint="eastAsia"/>
        </w:rPr>
        <w:t>实验包下载</w:t>
      </w:r>
      <w:bookmarkEnd w:id="16"/>
    </w:p>
    <w:p w14:paraId="281FF683" w14:textId="36009AD0" w:rsidR="00436E88" w:rsidRPr="0013020F" w:rsidRDefault="00436E88" w:rsidP="00340DC6">
      <w:pPr>
        <w:pStyle w:val="2"/>
        <w:rPr>
          <w:rFonts w:cs="Huawei Sans"/>
          <w:lang w:eastAsia="zh-CN"/>
        </w:rPr>
      </w:pPr>
      <w:bookmarkStart w:id="17" w:name="_Toc149809487"/>
      <w:r w:rsidRPr="006A7646">
        <w:rPr>
          <w:rFonts w:cs="Huawei Sans" w:hint="eastAsia"/>
          <w:lang w:eastAsia="zh-CN"/>
        </w:rPr>
        <w:t>系统及软件</w:t>
      </w:r>
      <w:r w:rsidRPr="0013020F">
        <w:rPr>
          <w:rFonts w:cs="Huawei Sans" w:hint="eastAsia"/>
          <w:lang w:eastAsia="zh-CN"/>
        </w:rPr>
        <w:t>要求</w:t>
      </w:r>
      <w:bookmarkEnd w:id="17"/>
    </w:p>
    <w:p w14:paraId="6D40D8AD" w14:textId="77777777" w:rsidR="00436E88" w:rsidRPr="006A7646" w:rsidRDefault="00436E88" w:rsidP="00D903E2">
      <w:pPr>
        <w:pStyle w:val="1e"/>
        <w:rPr>
          <w:rFonts w:cs="Huawei Sans"/>
        </w:rPr>
      </w:pPr>
      <w:r w:rsidRPr="006A7646">
        <w:rPr>
          <w:rFonts w:cs="Huawei Sans" w:hint="eastAsia"/>
        </w:rPr>
        <w:t>本实验所使用的系统和软件版本如下表，对于操作界面差异不大的版本没有列出。</w:t>
      </w:r>
    </w:p>
    <w:p w14:paraId="6BC563EC" w14:textId="77777777" w:rsidR="00436E88" w:rsidRPr="006A7646" w:rsidRDefault="00436E88" w:rsidP="00D903E2">
      <w:pPr>
        <w:pStyle w:val="1e"/>
        <w:rPr>
          <w:rFonts w:cs="Huawei Sans"/>
        </w:rPr>
      </w:pPr>
      <w:r w:rsidRPr="006A7646">
        <w:rPr>
          <w:rFonts w:cs="Huawei Sans" w:hint="eastAsia"/>
        </w:rPr>
        <w:t>训练环境：</w:t>
      </w:r>
    </w:p>
    <w:tbl>
      <w:tblPr>
        <w:tblStyle w:val="V30"/>
        <w:tblW w:w="0" w:type="auto"/>
        <w:tblLayout w:type="fixed"/>
        <w:tblLook w:val="04A0" w:firstRow="1" w:lastRow="0" w:firstColumn="1" w:lastColumn="0" w:noHBand="0" w:noVBand="1"/>
      </w:tblPr>
      <w:tblGrid>
        <w:gridCol w:w="2225"/>
        <w:gridCol w:w="2126"/>
        <w:gridCol w:w="3402"/>
      </w:tblGrid>
      <w:tr w:rsidR="00436E88" w:rsidRPr="006A7646" w14:paraId="731DD4AA" w14:textId="77777777" w:rsidTr="000040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14:paraId="0E975756" w14:textId="77777777" w:rsidR="00436E88" w:rsidRPr="006A7646" w:rsidRDefault="00436E88" w:rsidP="00004097">
            <w:pPr>
              <w:pStyle w:val="59"/>
              <w:rPr>
                <w:rFonts w:cs="Huawei Sans"/>
              </w:rPr>
            </w:pPr>
            <w:r w:rsidRPr="006A7646">
              <w:rPr>
                <w:rFonts w:cs="Huawei Sans" w:hint="eastAsia"/>
              </w:rPr>
              <w:t>类别</w:t>
            </w:r>
          </w:p>
        </w:tc>
        <w:tc>
          <w:tcPr>
            <w:tcW w:w="2126" w:type="dxa"/>
          </w:tcPr>
          <w:p w14:paraId="5EFE48CB" w14:textId="77777777" w:rsidR="00436E88" w:rsidRPr="006A7646" w:rsidRDefault="00436E88" w:rsidP="00004097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cs="Huawei Sans" w:hint="eastAsia"/>
              </w:rPr>
              <w:t>版本</w:t>
            </w:r>
          </w:p>
        </w:tc>
        <w:tc>
          <w:tcPr>
            <w:tcW w:w="3402" w:type="dxa"/>
          </w:tcPr>
          <w:p w14:paraId="5C3B89AF" w14:textId="77777777" w:rsidR="00436E88" w:rsidRPr="006A7646" w:rsidRDefault="00436E88" w:rsidP="00004097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cs="Huawei Sans" w:hint="eastAsia"/>
              </w:rPr>
              <w:t>说明</w:t>
            </w:r>
          </w:p>
        </w:tc>
      </w:tr>
      <w:tr w:rsidR="00436E88" w:rsidRPr="006A7646" w14:paraId="049A92CB" w14:textId="77777777" w:rsidTr="00004097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14:paraId="5A7472A5" w14:textId="77777777" w:rsidR="00436E88" w:rsidRPr="006A7646" w:rsidRDefault="00436E88" w:rsidP="00004097">
            <w:pPr>
              <w:pStyle w:val="59"/>
              <w:rPr>
                <w:rFonts w:cs="Huawei Sans"/>
              </w:rPr>
            </w:pPr>
            <w:r w:rsidRPr="006A7646">
              <w:rPr>
                <w:rFonts w:cs="Huawei Sans" w:hint="eastAsia"/>
              </w:rPr>
              <w:t>硬件</w:t>
            </w:r>
          </w:p>
        </w:tc>
        <w:tc>
          <w:tcPr>
            <w:tcW w:w="2126" w:type="dxa"/>
          </w:tcPr>
          <w:p w14:paraId="405F0B91" w14:textId="3ABC520F" w:rsidR="00436E88" w:rsidRPr="006A7646" w:rsidRDefault="00436E88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cs="Huawei Sans"/>
              </w:rPr>
              <w:t>Ascend 910</w:t>
            </w:r>
            <w:r w:rsidR="002D6982">
              <w:rPr>
                <w:rFonts w:cs="Huawei Sans" w:hint="eastAsia"/>
              </w:rPr>
              <w:t>B</w:t>
            </w:r>
          </w:p>
        </w:tc>
        <w:tc>
          <w:tcPr>
            <w:tcW w:w="3402" w:type="dxa"/>
          </w:tcPr>
          <w:p w14:paraId="194B9B89" w14:textId="77777777" w:rsidR="00436E88" w:rsidRPr="006A7646" w:rsidRDefault="00436E88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13020F">
              <w:rPr>
                <w:rFonts w:eastAsia="宋体" w:cs="Huawei Sans" w:hint="eastAsia"/>
              </w:rPr>
              <w:t>昇</w:t>
            </w:r>
            <w:r w:rsidRPr="0013020F">
              <w:rPr>
                <w:rFonts w:cs="Huawei Sans" w:hint="eastAsia"/>
              </w:rPr>
              <w:t>腾</w:t>
            </w:r>
            <w:r w:rsidRPr="0013020F">
              <w:rPr>
                <w:rFonts w:cs="Huawei Sans"/>
              </w:rPr>
              <w:t>NPU</w:t>
            </w:r>
            <w:r w:rsidRPr="006A7646">
              <w:rPr>
                <w:rFonts w:cs="Huawei Sans"/>
              </w:rPr>
              <w:t xml:space="preserve"> </w:t>
            </w:r>
          </w:p>
        </w:tc>
      </w:tr>
      <w:tr w:rsidR="00436E88" w:rsidRPr="006A7646" w14:paraId="531E6D32" w14:textId="77777777" w:rsidTr="00004097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14:paraId="38FE15D1" w14:textId="77777777" w:rsidR="00436E88" w:rsidRPr="006A7646" w:rsidRDefault="00436E88" w:rsidP="00004097">
            <w:pPr>
              <w:pStyle w:val="59"/>
              <w:rPr>
                <w:rFonts w:cs="Huawei Sans"/>
              </w:rPr>
            </w:pPr>
            <w:r w:rsidRPr="006A7646">
              <w:rPr>
                <w:rFonts w:cs="Huawei Sans"/>
              </w:rPr>
              <w:t>MindSpore</w:t>
            </w:r>
          </w:p>
        </w:tc>
        <w:tc>
          <w:tcPr>
            <w:tcW w:w="2126" w:type="dxa"/>
          </w:tcPr>
          <w:p w14:paraId="0697C2E1" w14:textId="02FAF0B0" w:rsidR="00436E88" w:rsidRPr="006A7646" w:rsidRDefault="00436E88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cs="Huawei Sans"/>
              </w:rPr>
              <w:t>MindSpore2.</w:t>
            </w:r>
            <w:r w:rsidR="002D6982">
              <w:rPr>
                <w:rFonts w:cs="Huawei Sans" w:hint="eastAsia"/>
              </w:rPr>
              <w:t>2</w:t>
            </w:r>
          </w:p>
        </w:tc>
        <w:tc>
          <w:tcPr>
            <w:tcW w:w="3402" w:type="dxa"/>
          </w:tcPr>
          <w:p w14:paraId="071BDDF3" w14:textId="77777777" w:rsidR="00436E88" w:rsidRPr="006A7646" w:rsidRDefault="00436E88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cs="Huawei Sans" w:hint="eastAsia"/>
              </w:rPr>
              <w:t>全场景深度学习框架</w:t>
            </w:r>
          </w:p>
        </w:tc>
      </w:tr>
      <w:tr w:rsidR="00436E88" w:rsidRPr="006A7646" w14:paraId="422632FF" w14:textId="77777777" w:rsidTr="00004097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14:paraId="515000AA" w14:textId="77777777" w:rsidR="00436E88" w:rsidRPr="006A7646" w:rsidRDefault="00436E88" w:rsidP="00004097">
            <w:pPr>
              <w:pStyle w:val="59"/>
              <w:rPr>
                <w:rFonts w:cs="Huawei Sans"/>
              </w:rPr>
            </w:pPr>
            <w:r w:rsidRPr="006A7646">
              <w:rPr>
                <w:rFonts w:cs="Huawei Sans"/>
              </w:rPr>
              <w:t>MindFormers</w:t>
            </w:r>
          </w:p>
        </w:tc>
        <w:tc>
          <w:tcPr>
            <w:tcW w:w="2126" w:type="dxa"/>
          </w:tcPr>
          <w:p w14:paraId="05364A03" w14:textId="3606D965" w:rsidR="00436E88" w:rsidRPr="006A7646" w:rsidRDefault="001C7A4D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>
              <w:rPr>
                <w:rFonts w:cs="Huawei Sans" w:hint="eastAsia"/>
              </w:rPr>
              <w:t>r1</w:t>
            </w:r>
            <w:r>
              <w:rPr>
                <w:rFonts w:cs="Huawei Sans"/>
              </w:rPr>
              <w:t>.0</w:t>
            </w:r>
          </w:p>
        </w:tc>
        <w:tc>
          <w:tcPr>
            <w:tcW w:w="3402" w:type="dxa"/>
          </w:tcPr>
          <w:p w14:paraId="0EC1F6D0" w14:textId="77777777" w:rsidR="00436E88" w:rsidRPr="006A7646" w:rsidRDefault="00436E88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cs="Huawei Sans" w:hint="eastAsia"/>
              </w:rPr>
              <w:t>大模型训练、推理和部署全流程开发套件</w:t>
            </w:r>
          </w:p>
        </w:tc>
      </w:tr>
      <w:tr w:rsidR="00436E88" w:rsidRPr="006A7646" w14:paraId="222A6E6B" w14:textId="77777777" w:rsidTr="00004097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14:paraId="4E7F4BA2" w14:textId="77777777" w:rsidR="00436E88" w:rsidRPr="006A7646" w:rsidRDefault="00436E88" w:rsidP="00004097">
            <w:pPr>
              <w:pStyle w:val="59"/>
              <w:rPr>
                <w:rFonts w:cs="Huawei Sans"/>
              </w:rPr>
            </w:pPr>
            <w:r w:rsidRPr="006A7646">
              <w:rPr>
                <w:rFonts w:cs="Huawei Sans"/>
              </w:rPr>
              <w:t>Python</w:t>
            </w:r>
          </w:p>
        </w:tc>
        <w:tc>
          <w:tcPr>
            <w:tcW w:w="2126" w:type="dxa"/>
          </w:tcPr>
          <w:p w14:paraId="04856E61" w14:textId="63EC1F08" w:rsidR="00436E88" w:rsidRPr="006A7646" w:rsidRDefault="00436E88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cs="Huawei Sans"/>
              </w:rPr>
              <w:t>Python3.</w:t>
            </w:r>
            <w:r w:rsidR="0067510B">
              <w:rPr>
                <w:rFonts w:cs="Huawei Sans"/>
              </w:rPr>
              <w:t>9</w:t>
            </w:r>
          </w:p>
        </w:tc>
        <w:tc>
          <w:tcPr>
            <w:tcW w:w="3402" w:type="dxa"/>
          </w:tcPr>
          <w:p w14:paraId="0DE841A1" w14:textId="77777777" w:rsidR="00436E88" w:rsidRPr="006A7646" w:rsidRDefault="00436E88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cs="Huawei Sans" w:hint="eastAsia"/>
              </w:rPr>
              <w:t>面向对象编程语言</w:t>
            </w:r>
          </w:p>
        </w:tc>
      </w:tr>
      <w:tr w:rsidR="00436E88" w:rsidRPr="006A7646" w14:paraId="79714EF3" w14:textId="77777777" w:rsidTr="00004097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14:paraId="50DAC9CC" w14:textId="77777777" w:rsidR="00436E88" w:rsidRPr="006A7646" w:rsidRDefault="00436E88" w:rsidP="00004097">
            <w:pPr>
              <w:pStyle w:val="59"/>
              <w:rPr>
                <w:rFonts w:cs="Huawei Sans"/>
              </w:rPr>
            </w:pPr>
            <w:r w:rsidRPr="006A7646">
              <w:rPr>
                <w:rFonts w:cs="Huawei Sans"/>
              </w:rPr>
              <w:t>CANN</w:t>
            </w:r>
          </w:p>
        </w:tc>
        <w:tc>
          <w:tcPr>
            <w:tcW w:w="2126" w:type="dxa"/>
          </w:tcPr>
          <w:p w14:paraId="747C8986" w14:textId="1B9A2A19" w:rsidR="00436E88" w:rsidRPr="006A7646" w:rsidRDefault="00436E88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cs="Huawei Sans"/>
              </w:rPr>
              <w:t>cann_</w:t>
            </w:r>
            <w:r w:rsidR="00E347E0">
              <w:rPr>
                <w:rFonts w:cs="Huawei Sans"/>
              </w:rPr>
              <w:t>7.0</w:t>
            </w:r>
          </w:p>
        </w:tc>
        <w:tc>
          <w:tcPr>
            <w:tcW w:w="3402" w:type="dxa"/>
          </w:tcPr>
          <w:p w14:paraId="68B4C187" w14:textId="77777777" w:rsidR="00436E88" w:rsidRPr="006A7646" w:rsidRDefault="00436E88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eastAsia="宋体" w:cs="Huawei Sans" w:hint="eastAsia"/>
              </w:rPr>
              <w:t>昇</w:t>
            </w:r>
            <w:r w:rsidRPr="006A7646">
              <w:rPr>
                <w:rFonts w:cs="Huawei Sans" w:hint="eastAsia"/>
              </w:rPr>
              <w:t>腾异构计算架构</w:t>
            </w:r>
          </w:p>
        </w:tc>
      </w:tr>
      <w:tr w:rsidR="00436E88" w:rsidRPr="006A7646" w14:paraId="16633529" w14:textId="77777777" w:rsidTr="00004097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14:paraId="0AEECA99" w14:textId="77777777" w:rsidR="00436E88" w:rsidRPr="006A7646" w:rsidRDefault="00436E88" w:rsidP="00004097">
            <w:pPr>
              <w:pStyle w:val="59"/>
              <w:rPr>
                <w:rFonts w:cs="Huawei Sans"/>
              </w:rPr>
            </w:pPr>
            <w:r w:rsidRPr="006A7646">
              <w:rPr>
                <w:rFonts w:cs="Huawei Sans" w:hint="eastAsia"/>
              </w:rPr>
              <w:t>系统镜像</w:t>
            </w:r>
          </w:p>
        </w:tc>
        <w:tc>
          <w:tcPr>
            <w:tcW w:w="2126" w:type="dxa"/>
          </w:tcPr>
          <w:p w14:paraId="05DF0F0D" w14:textId="77777777" w:rsidR="00436E88" w:rsidRPr="006A7646" w:rsidRDefault="00436E88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cs="Huawei Sans"/>
              </w:rPr>
              <w:t>euleros_2.10.7</w:t>
            </w:r>
          </w:p>
        </w:tc>
        <w:tc>
          <w:tcPr>
            <w:tcW w:w="3402" w:type="dxa"/>
          </w:tcPr>
          <w:p w14:paraId="5951136D" w14:textId="77777777" w:rsidR="00436E88" w:rsidRPr="006A7646" w:rsidRDefault="00436E88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cs="Huawei Sans" w:hint="eastAsia"/>
              </w:rPr>
              <w:t>服务器操作系统</w:t>
            </w:r>
          </w:p>
        </w:tc>
      </w:tr>
      <w:tr w:rsidR="00436E88" w:rsidRPr="006A7646" w14:paraId="68DC7D4B" w14:textId="77777777" w:rsidTr="00004097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14:paraId="76FB2355" w14:textId="77777777" w:rsidR="00436E88" w:rsidRPr="006A7646" w:rsidRDefault="00436E88" w:rsidP="00004097">
            <w:pPr>
              <w:pStyle w:val="59"/>
              <w:rPr>
                <w:rFonts w:cs="Huawei Sans"/>
              </w:rPr>
            </w:pPr>
            <w:r w:rsidRPr="006A7646">
              <w:rPr>
                <w:rFonts w:cs="Huawei Sans"/>
              </w:rPr>
              <w:t>CPU</w:t>
            </w:r>
            <w:r w:rsidRPr="006A7646">
              <w:rPr>
                <w:rFonts w:cs="Huawei Sans" w:hint="eastAsia"/>
              </w:rPr>
              <w:t>架构</w:t>
            </w:r>
          </w:p>
        </w:tc>
        <w:tc>
          <w:tcPr>
            <w:tcW w:w="2126" w:type="dxa"/>
          </w:tcPr>
          <w:p w14:paraId="1B8771FC" w14:textId="77777777" w:rsidR="00436E88" w:rsidRPr="006A7646" w:rsidRDefault="00436E88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cs="Huawei Sans"/>
              </w:rPr>
              <w:t>aarch64</w:t>
            </w:r>
          </w:p>
        </w:tc>
        <w:tc>
          <w:tcPr>
            <w:tcW w:w="3402" w:type="dxa"/>
          </w:tcPr>
          <w:p w14:paraId="362C9EFF" w14:textId="77777777" w:rsidR="00436E88" w:rsidRPr="006A7646" w:rsidRDefault="00436E88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6A7646">
              <w:rPr>
                <w:rFonts w:cs="Huawei Sans"/>
              </w:rPr>
              <w:t>CPU</w:t>
            </w:r>
            <w:r w:rsidRPr="006A7646">
              <w:rPr>
                <w:rFonts w:cs="Huawei Sans" w:hint="eastAsia"/>
              </w:rPr>
              <w:t>架构</w:t>
            </w:r>
          </w:p>
        </w:tc>
      </w:tr>
      <w:tr w:rsidR="009B0F51" w:rsidRPr="006A7646" w14:paraId="0099A042" w14:textId="77777777" w:rsidTr="00004097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14:paraId="0E97F1D6" w14:textId="4DEA42B0" w:rsidR="009B0F51" w:rsidRPr="00503585" w:rsidRDefault="009B0F51" w:rsidP="00004097">
            <w:pPr>
              <w:pStyle w:val="59"/>
              <w:rPr>
                <w:rFonts w:cs="Huawei Sans"/>
                <w:color w:val="FF0000"/>
              </w:rPr>
            </w:pPr>
            <w:r w:rsidRPr="00503585">
              <w:rPr>
                <w:rFonts w:cs="Huawei Sans" w:hint="eastAsia"/>
                <w:color w:val="FF0000"/>
              </w:rPr>
              <w:t>存储</w:t>
            </w:r>
          </w:p>
        </w:tc>
        <w:tc>
          <w:tcPr>
            <w:tcW w:w="2126" w:type="dxa"/>
          </w:tcPr>
          <w:p w14:paraId="76256060" w14:textId="26C34090" w:rsidR="009B0F51" w:rsidRPr="00503585" w:rsidRDefault="00503585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  <w:color w:val="FF0000"/>
              </w:rPr>
            </w:pPr>
            <w:r>
              <w:rPr>
                <w:rFonts w:cs="Huawei Sans" w:hint="eastAsia"/>
                <w:color w:val="FF0000"/>
              </w:rPr>
              <w:t>128</w:t>
            </w:r>
            <w:r w:rsidR="009B0F51" w:rsidRPr="00503585">
              <w:rPr>
                <w:rFonts w:cs="Huawei Sans" w:hint="eastAsia"/>
                <w:color w:val="FF0000"/>
              </w:rPr>
              <w:t>G</w:t>
            </w:r>
            <w:r w:rsidR="009B0F51" w:rsidRPr="00503585">
              <w:rPr>
                <w:rFonts w:cs="Huawei Sans" w:hint="eastAsia"/>
                <w:color w:val="FF0000"/>
              </w:rPr>
              <w:t>以上</w:t>
            </w:r>
          </w:p>
        </w:tc>
        <w:tc>
          <w:tcPr>
            <w:tcW w:w="3402" w:type="dxa"/>
          </w:tcPr>
          <w:p w14:paraId="12EF4793" w14:textId="77777777" w:rsidR="009B0F51" w:rsidRPr="006A7646" w:rsidRDefault="009B0F51" w:rsidP="0000409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</w:p>
        </w:tc>
      </w:tr>
    </w:tbl>
    <w:p w14:paraId="6DBF8C39" w14:textId="77777777" w:rsidR="00436E88" w:rsidRPr="0013020F" w:rsidRDefault="00436E88" w:rsidP="00D903E2">
      <w:pPr>
        <w:pStyle w:val="50"/>
        <w:rPr>
          <w:rFonts w:eastAsia="方正兰亭黑简体" w:cs="Huawei Sans"/>
        </w:rPr>
      </w:pPr>
      <w:r w:rsidRPr="0013020F">
        <w:rPr>
          <w:rFonts w:eastAsia="方正兰亭黑简体" w:cs="Huawei Sans" w:hint="eastAsia"/>
        </w:rPr>
        <w:t>训练环境系统</w:t>
      </w:r>
      <w:r w:rsidRPr="0013020F">
        <w:rPr>
          <w:rFonts w:eastAsia="方正兰亭黑简体" w:cs="Huawei Sans"/>
        </w:rPr>
        <w:t>/</w:t>
      </w:r>
      <w:r w:rsidRPr="0013020F">
        <w:rPr>
          <w:rFonts w:eastAsia="方正兰亭黑简体" w:cs="Huawei Sans" w:hint="eastAsia"/>
        </w:rPr>
        <w:t>软件版本</w:t>
      </w:r>
    </w:p>
    <w:p w14:paraId="52D2B6A6" w14:textId="1612BF1D" w:rsidR="00841FDF" w:rsidRPr="0013020F" w:rsidRDefault="009F035C" w:rsidP="00841FDF">
      <w:pPr>
        <w:pStyle w:val="2"/>
        <w:rPr>
          <w:rFonts w:cs="Huawei Sans"/>
          <w:lang w:eastAsia="zh-CN"/>
        </w:rPr>
      </w:pPr>
      <w:bookmarkStart w:id="18" w:name="_Toc149653152"/>
      <w:bookmarkStart w:id="19" w:name="_Toc149657437"/>
      <w:bookmarkStart w:id="20" w:name="_Toc149653153"/>
      <w:bookmarkStart w:id="21" w:name="_Toc149657438"/>
      <w:bookmarkStart w:id="22" w:name="_Toc149653154"/>
      <w:bookmarkStart w:id="23" w:name="_Toc149657439"/>
      <w:bookmarkStart w:id="24" w:name="_Toc149653155"/>
      <w:bookmarkStart w:id="25" w:name="_Toc149657440"/>
      <w:bookmarkStart w:id="26" w:name="_Toc149653156"/>
      <w:bookmarkStart w:id="27" w:name="_Toc149657441"/>
      <w:bookmarkStart w:id="28" w:name="_Toc149653157"/>
      <w:bookmarkStart w:id="29" w:name="_Toc149657442"/>
      <w:bookmarkStart w:id="30" w:name="_Toc149809488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Pr="0013020F">
        <w:rPr>
          <w:rFonts w:cs="Huawei Sans" w:hint="eastAsia"/>
          <w:lang w:eastAsia="zh-CN"/>
        </w:rPr>
        <w:t>创建新的</w:t>
      </w:r>
      <w:r w:rsidRPr="0013020F">
        <w:rPr>
          <w:rFonts w:cs="Huawei Sans"/>
          <w:lang w:eastAsia="zh-CN"/>
        </w:rPr>
        <w:t>ipynb</w:t>
      </w:r>
      <w:r w:rsidRPr="0013020F">
        <w:rPr>
          <w:rFonts w:cs="Huawei Sans" w:hint="eastAsia"/>
          <w:lang w:eastAsia="zh-CN"/>
        </w:rPr>
        <w:t>文件</w:t>
      </w:r>
      <w:bookmarkEnd w:id="30"/>
    </w:p>
    <w:p w14:paraId="683A76F3" w14:textId="76208544" w:rsidR="00841FDF" w:rsidRPr="0013020F" w:rsidRDefault="00841FDF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点击</w:t>
      </w:r>
      <w:r w:rsidRPr="0013020F">
        <w:rPr>
          <w:rFonts w:cs="Huawei Sans"/>
        </w:rPr>
        <w:t>MindSpore</w:t>
      </w:r>
      <w:r w:rsidRPr="0013020F">
        <w:rPr>
          <w:rFonts w:cs="Huawei Sans" w:hint="eastAsia"/>
        </w:rPr>
        <w:t>标签按钮</w:t>
      </w:r>
      <w:r w:rsidR="00163F69" w:rsidRPr="0013020F">
        <w:rPr>
          <w:rFonts w:cs="Huawei Sans" w:hint="eastAsia"/>
        </w:rPr>
        <w:t>，创建的</w:t>
      </w:r>
      <w:r w:rsidR="00163F69" w:rsidRPr="0013020F">
        <w:rPr>
          <w:rFonts w:cs="Huawei Sans"/>
        </w:rPr>
        <w:t>ipynb</w:t>
      </w:r>
      <w:r w:rsidR="00163F69" w:rsidRPr="0013020F">
        <w:rPr>
          <w:rFonts w:cs="Huawei Sans" w:hint="eastAsia"/>
        </w:rPr>
        <w:t>文件在</w:t>
      </w:r>
      <w:r w:rsidR="00163F69" w:rsidRPr="0013020F">
        <w:rPr>
          <w:rFonts w:cs="Huawei Sans"/>
        </w:rPr>
        <w:t>/home/ma-user/work</w:t>
      </w:r>
      <w:r w:rsidR="00163F69" w:rsidRPr="0013020F">
        <w:rPr>
          <w:rFonts w:cs="Huawei Sans" w:hint="eastAsia"/>
        </w:rPr>
        <w:t>下：</w:t>
      </w:r>
    </w:p>
    <w:p w14:paraId="1A1B3731" w14:textId="4623814B" w:rsidR="00841FDF" w:rsidRPr="0013020F" w:rsidRDefault="00A34C43" w:rsidP="00CD2BA4">
      <w:pPr>
        <w:pStyle w:val="1e"/>
        <w:rPr>
          <w:rFonts w:cs="Huawei Sans"/>
        </w:rPr>
      </w:pPr>
      <w:r w:rsidRPr="00A34C43">
        <w:rPr>
          <w:rFonts w:cs="Huawei Sans"/>
          <w:noProof/>
        </w:rPr>
        <w:lastRenderedPageBreak/>
        <w:drawing>
          <wp:inline distT="0" distB="0" distL="0" distR="0" wp14:anchorId="5B240432" wp14:editId="6210E163">
            <wp:extent cx="5298977" cy="2562621"/>
            <wp:effectExtent l="0" t="0" r="0" b="3175"/>
            <wp:docPr id="281426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268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1247" cy="259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5523" w14:textId="77777777" w:rsidR="00841FDF" w:rsidRPr="0013020F" w:rsidRDefault="00841FDF" w:rsidP="00841FDF">
      <w:pPr>
        <w:pStyle w:val="9"/>
        <w:rPr>
          <w:rFonts w:eastAsia="方正兰亭黑简体" w:cs="Huawei Sans"/>
        </w:rPr>
      </w:pPr>
    </w:p>
    <w:p w14:paraId="2789CE7D" w14:textId="163B69DD" w:rsidR="00340DC6" w:rsidRPr="0013020F" w:rsidRDefault="00DC29FA" w:rsidP="00340DC6">
      <w:pPr>
        <w:pStyle w:val="2"/>
        <w:rPr>
          <w:rFonts w:cs="Huawei Sans"/>
        </w:rPr>
      </w:pPr>
      <w:bookmarkStart w:id="31" w:name="_Toc149653159"/>
      <w:bookmarkStart w:id="32" w:name="_Toc149657444"/>
      <w:bookmarkStart w:id="33" w:name="_Toc149653160"/>
      <w:bookmarkStart w:id="34" w:name="_Toc149657445"/>
      <w:bookmarkStart w:id="35" w:name="_Toc149809489"/>
      <w:bookmarkEnd w:id="31"/>
      <w:bookmarkEnd w:id="32"/>
      <w:bookmarkEnd w:id="33"/>
      <w:bookmarkEnd w:id="34"/>
      <w:r w:rsidRPr="0013020F">
        <w:rPr>
          <w:rFonts w:cs="Huawei Sans" w:hint="eastAsia"/>
          <w:lang w:eastAsia="zh-CN"/>
        </w:rPr>
        <w:t>实验包下载</w:t>
      </w:r>
      <w:bookmarkEnd w:id="35"/>
    </w:p>
    <w:p w14:paraId="55E564F3" w14:textId="13635862" w:rsidR="00EB5D2C" w:rsidRPr="0013020F" w:rsidRDefault="00DC29FA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新建</w:t>
      </w:r>
      <w:r w:rsidRPr="0013020F">
        <w:rPr>
          <w:rFonts w:cs="Huawei Sans"/>
        </w:rPr>
        <w:t>cell</w:t>
      </w:r>
      <w:r w:rsidRPr="0013020F">
        <w:rPr>
          <w:rFonts w:cs="Huawei Sans" w:hint="eastAsia"/>
        </w:rPr>
        <w:t>写入以下代码，并且运行：</w:t>
      </w:r>
    </w:p>
    <w:p w14:paraId="4732F445" w14:textId="771AC058" w:rsidR="00FF4CA0" w:rsidRDefault="00FF4CA0" w:rsidP="00DC29FA">
      <w:pPr>
        <w:pStyle w:val="2f2"/>
        <w:rPr>
          <w:rFonts w:cs="Huawei Sans"/>
        </w:rPr>
      </w:pPr>
      <w:r w:rsidRPr="00FF4CA0">
        <w:rPr>
          <w:rFonts w:cs="Huawei Sans" w:hint="eastAsia"/>
        </w:rPr>
        <w:t>%env no_proxy='a.test.com,127.0.0.1,2.2.2.2'</w:t>
      </w:r>
    </w:p>
    <w:p w14:paraId="05C48B21" w14:textId="35422FDD" w:rsidR="00DC29FA" w:rsidRPr="0013020F" w:rsidRDefault="00DC29FA" w:rsidP="00DC29FA">
      <w:pPr>
        <w:pStyle w:val="2f2"/>
        <w:rPr>
          <w:rFonts w:cs="Huawei Sans"/>
        </w:rPr>
      </w:pPr>
      <w:proofErr w:type="gramStart"/>
      <w:r w:rsidRPr="0013020F">
        <w:rPr>
          <w:rFonts w:cs="Huawei Sans"/>
        </w:rPr>
        <w:t>!wget</w:t>
      </w:r>
      <w:proofErr w:type="gramEnd"/>
      <w:r w:rsidRPr="0013020F">
        <w:rPr>
          <w:rFonts w:cs="Huawei Sans"/>
        </w:rPr>
        <w:t xml:space="preserve"> http://</w:t>
      </w:r>
      <w:r w:rsidR="00BF036C">
        <w:rPr>
          <w:rFonts w:cs="Huawei Sans"/>
        </w:rPr>
        <w:t>59.69.101.2</w:t>
      </w:r>
      <w:r w:rsidRPr="0013020F">
        <w:rPr>
          <w:rFonts w:cs="Huawei Sans"/>
        </w:rPr>
        <w:t>/llama_lab.zip</w:t>
      </w:r>
    </w:p>
    <w:p w14:paraId="23608C35" w14:textId="601A1687" w:rsidR="00DC29FA" w:rsidRDefault="00DC29FA" w:rsidP="00DC29FA">
      <w:pPr>
        <w:pStyle w:val="2f2"/>
        <w:rPr>
          <w:rFonts w:cs="Huawei Sans"/>
        </w:rPr>
      </w:pPr>
      <w:proofErr w:type="gramStart"/>
      <w:r w:rsidRPr="0013020F">
        <w:rPr>
          <w:rFonts w:cs="Huawei Sans"/>
        </w:rPr>
        <w:t>!unzip</w:t>
      </w:r>
      <w:proofErr w:type="gramEnd"/>
      <w:r w:rsidRPr="0013020F">
        <w:rPr>
          <w:rFonts w:cs="Huawei Sans"/>
        </w:rPr>
        <w:t xml:space="preserve"> llama_lab.zip</w:t>
      </w:r>
    </w:p>
    <w:p w14:paraId="11DDEB09" w14:textId="77777777" w:rsidR="004272D4" w:rsidRDefault="004272D4" w:rsidP="00DC29FA">
      <w:pPr>
        <w:pStyle w:val="2f2"/>
        <w:rPr>
          <w:rFonts w:cs="Huawei Sans"/>
        </w:rPr>
      </w:pPr>
    </w:p>
    <w:p w14:paraId="1FB83506" w14:textId="741A1B79" w:rsidR="0059765F" w:rsidRPr="0013020F" w:rsidRDefault="00134CB6" w:rsidP="00134CB6">
      <w:pPr>
        <w:pStyle w:val="41"/>
        <w:rPr>
          <w:rFonts w:cs="Huawei Sans"/>
        </w:rPr>
      </w:pPr>
      <w:r w:rsidRPr="0013020F">
        <w:rPr>
          <w:rFonts w:cs="Huawei Sans" w:hint="eastAsia"/>
        </w:rPr>
        <w:t>注意</w:t>
      </w:r>
      <w:r w:rsidR="00491A38" w:rsidRPr="006A7646">
        <w:rPr>
          <w:rFonts w:cs="Huawei Sans" w:hint="eastAsia"/>
        </w:rPr>
        <w:t>：</w:t>
      </w:r>
      <w:r w:rsidRPr="0013020F">
        <w:rPr>
          <w:rFonts w:cs="Huawei Sans" w:hint="eastAsia"/>
        </w:rPr>
        <w:t>此包必须下载到</w:t>
      </w:r>
      <w:r w:rsidRPr="0013020F">
        <w:rPr>
          <w:rFonts w:cs="Huawei Sans"/>
        </w:rPr>
        <w:t>/home/ma-user/work</w:t>
      </w:r>
      <w:r w:rsidRPr="0013020F">
        <w:rPr>
          <w:rFonts w:cs="Huawei Sans" w:hint="eastAsia"/>
        </w:rPr>
        <w:t>下</w:t>
      </w:r>
    </w:p>
    <w:p w14:paraId="34FD0167" w14:textId="77777777" w:rsidR="000607B2" w:rsidRDefault="000607B2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  <w:b/>
          <w:bCs/>
          <w:noProof/>
          <w:sz w:val="44"/>
          <w:szCs w:val="44"/>
        </w:rPr>
      </w:pPr>
      <w:bookmarkStart w:id="36" w:name="_Toc149809490"/>
      <w:r>
        <w:br w:type="page"/>
      </w:r>
    </w:p>
    <w:p w14:paraId="3D28BB9B" w14:textId="6ECC76F8" w:rsidR="006A4141" w:rsidRPr="006A7646" w:rsidRDefault="00796836" w:rsidP="00A05A2A">
      <w:pPr>
        <w:pStyle w:val="1"/>
      </w:pPr>
      <w:r w:rsidRPr="006A7646">
        <w:lastRenderedPageBreak/>
        <w:t>Llama7b</w:t>
      </w:r>
      <w:r w:rsidRPr="006A7646">
        <w:rPr>
          <w:rFonts w:hint="eastAsia"/>
        </w:rPr>
        <w:t>推理测试</w:t>
      </w:r>
      <w:bookmarkEnd w:id="36"/>
    </w:p>
    <w:p w14:paraId="4C6BD145" w14:textId="393D2B35" w:rsidR="00227BE5" w:rsidRPr="006A7646" w:rsidRDefault="00965B90" w:rsidP="00630747">
      <w:pPr>
        <w:pStyle w:val="2"/>
        <w:rPr>
          <w:rFonts w:cs="Huawei Sans"/>
        </w:rPr>
      </w:pPr>
      <w:bookmarkStart w:id="37" w:name="_Toc149809491"/>
      <w:r w:rsidRPr="006A7646">
        <w:rPr>
          <w:rFonts w:cs="Huawei Sans" w:hint="eastAsia"/>
          <w:lang w:eastAsia="zh-CN"/>
        </w:rPr>
        <w:t>推理流程简介</w:t>
      </w:r>
      <w:bookmarkEnd w:id="37"/>
      <w:r w:rsidR="00044A17" w:rsidRPr="0013020F">
        <w:rPr>
          <w:rFonts w:cs="Huawei Sans"/>
        </w:rPr>
        <w:t xml:space="preserve"> </w:t>
      </w:r>
    </w:p>
    <w:p w14:paraId="257DB123" w14:textId="0C782EBF" w:rsidR="00BE4C9A" w:rsidRPr="0013020F" w:rsidRDefault="008D6F80" w:rsidP="00BE4C9A">
      <w:pPr>
        <w:pStyle w:val="1e"/>
        <w:rPr>
          <w:rFonts w:cs="Huawei Sans"/>
        </w:rPr>
      </w:pPr>
      <w:r>
        <w:rPr>
          <w:rFonts w:cs="Huawei Sans" w:hint="eastAsia"/>
        </w:rPr>
        <w:t>打开终端</w:t>
      </w:r>
      <w:r w:rsidR="00BE4C9A">
        <w:rPr>
          <w:rFonts w:cs="Huawei Sans" w:hint="eastAsia"/>
        </w:rPr>
        <w:t>安装</w:t>
      </w:r>
      <w:r w:rsidR="00BE4C9A">
        <w:rPr>
          <w:rFonts w:cs="Huawei Sans"/>
        </w:rPr>
        <w:t>mindformers</w:t>
      </w:r>
      <w:r w:rsidR="00997E52">
        <w:rPr>
          <w:rFonts w:cs="Huawei Sans" w:hint="eastAsia"/>
        </w:rPr>
        <w:t>（</w:t>
      </w:r>
      <w:r w:rsidR="00997E52" w:rsidRPr="00997E52">
        <w:rPr>
          <w:rFonts w:cs="Huawei Sans" w:hint="eastAsia"/>
          <w:color w:val="FF0000"/>
        </w:rPr>
        <w:t>不要使用</w:t>
      </w:r>
      <w:r w:rsidR="00997E52" w:rsidRPr="00997E52">
        <w:rPr>
          <w:rFonts w:cs="Huawei Sans"/>
          <w:color w:val="FF0000"/>
        </w:rPr>
        <w:t>notebook</w:t>
      </w:r>
      <w:r w:rsidR="00997E52">
        <w:rPr>
          <w:rFonts w:cs="Huawei Sans" w:hint="eastAsia"/>
        </w:rPr>
        <w:t>）</w:t>
      </w:r>
    </w:p>
    <w:p w14:paraId="69F77C13" w14:textId="6F904240" w:rsidR="00FB5715" w:rsidRDefault="00FB5715" w:rsidP="00FB5715">
      <w:pPr>
        <w:pStyle w:val="2f2"/>
        <w:rPr>
          <w:rFonts w:cs="Huawei Sans"/>
        </w:rPr>
      </w:pPr>
      <w:r>
        <w:rPr>
          <w:rFonts w:cs="Huawei Sans"/>
        </w:rPr>
        <w:t xml:space="preserve">pip install </w:t>
      </w:r>
      <w:r w:rsidRPr="004272D4">
        <w:rPr>
          <w:rFonts w:cs="Huawei Sans" w:hint="eastAsia"/>
        </w:rPr>
        <w:t>tokenizers</w:t>
      </w:r>
    </w:p>
    <w:p w14:paraId="565FE208" w14:textId="4C69102F" w:rsidR="00FB5715" w:rsidRDefault="00FB5715" w:rsidP="00FB5715">
      <w:pPr>
        <w:pStyle w:val="2f2"/>
        <w:rPr>
          <w:rFonts w:cs="Huawei Sans"/>
        </w:rPr>
      </w:pPr>
      <w:r>
        <w:rPr>
          <w:rFonts w:cs="Huawei Sans"/>
        </w:rPr>
        <w:t xml:space="preserve">pip install </w:t>
      </w:r>
      <w:r w:rsidRPr="003A3861">
        <w:rPr>
          <w:rFonts w:cs="Huawei Sans" w:hint="eastAsia"/>
        </w:rPr>
        <w:t>pyarrow</w:t>
      </w:r>
    </w:p>
    <w:p w14:paraId="376F33C9" w14:textId="759EB117" w:rsidR="00FB5715" w:rsidRPr="0013020F" w:rsidRDefault="00FB5715" w:rsidP="00FB5715">
      <w:pPr>
        <w:pStyle w:val="2f2"/>
        <w:rPr>
          <w:rFonts w:cs="Huawei Sans"/>
        </w:rPr>
      </w:pPr>
      <w:r w:rsidRPr="0013020F">
        <w:rPr>
          <w:rFonts w:cs="Huawei Sans"/>
        </w:rPr>
        <w:t>cd llama_lab/mindformers/</w:t>
      </w:r>
      <w:r>
        <w:rPr>
          <w:rFonts w:cs="Huawei Sans"/>
        </w:rPr>
        <w:t xml:space="preserve"> &amp;&amp; bash build.sh</w:t>
      </w:r>
    </w:p>
    <w:p w14:paraId="2212E0BE" w14:textId="77777777" w:rsidR="00BE4C9A" w:rsidRPr="00725A1D" w:rsidRDefault="00BE4C9A" w:rsidP="0013020F">
      <w:pPr>
        <w:pStyle w:val="1e"/>
        <w:rPr>
          <w:rFonts w:cs="Huawei Sans"/>
        </w:rPr>
      </w:pPr>
    </w:p>
    <w:p w14:paraId="61F8C231" w14:textId="7B167794" w:rsidR="00A42F30" w:rsidRPr="0013020F" w:rsidRDefault="00A42F30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进入</w:t>
      </w:r>
      <w:r w:rsidRPr="0013020F">
        <w:rPr>
          <w:rFonts w:cs="Huawei Sans"/>
        </w:rPr>
        <w:t>checkpoint_download/llama</w:t>
      </w:r>
      <w:r w:rsidRPr="0013020F">
        <w:rPr>
          <w:rFonts w:cs="Huawei Sans" w:hint="eastAsia"/>
        </w:rPr>
        <w:t>下，使用</w:t>
      </w:r>
      <w:r w:rsidRPr="0013020F">
        <w:rPr>
          <w:rFonts w:cs="Huawei Sans"/>
        </w:rPr>
        <w:t xml:space="preserve">wget </w:t>
      </w:r>
      <w:r w:rsidRPr="0013020F">
        <w:rPr>
          <w:rFonts w:cs="Huawei Sans" w:hint="eastAsia"/>
        </w:rPr>
        <w:t>下载以下</w:t>
      </w:r>
      <w:r w:rsidR="00C76CDB">
        <w:rPr>
          <w:rFonts w:cs="Huawei Sans" w:hint="eastAsia"/>
        </w:rPr>
        <w:t>两</w:t>
      </w:r>
      <w:r w:rsidRPr="0013020F">
        <w:rPr>
          <w:rFonts w:cs="Huawei Sans" w:hint="eastAsia"/>
        </w:rPr>
        <w:t>个文件：</w:t>
      </w:r>
    </w:p>
    <w:p w14:paraId="7BCAAD71" w14:textId="1DFF5F9E" w:rsidR="008E5E9C" w:rsidRDefault="008E5E9C" w:rsidP="008E5E9C">
      <w:pPr>
        <w:pStyle w:val="2f2"/>
        <w:rPr>
          <w:rFonts w:cs="Huawei Sans"/>
        </w:rPr>
      </w:pPr>
      <w:proofErr w:type="gramStart"/>
      <w:r w:rsidRPr="0013020F">
        <w:rPr>
          <w:rFonts w:cs="Huawei Sans"/>
        </w:rPr>
        <w:t>!cd</w:t>
      </w:r>
      <w:proofErr w:type="gramEnd"/>
      <w:r w:rsidRPr="0013020F">
        <w:rPr>
          <w:rFonts w:cs="Huawei Sans"/>
        </w:rPr>
        <w:t xml:space="preserve"> llama_lab/mindformers/checkpoint_download/llama/ &amp;&amp; wget </w:t>
      </w:r>
      <w:r w:rsidR="009941DD" w:rsidRPr="009941DD">
        <w:rPr>
          <w:rFonts w:cs="Huawei Sans" w:hint="eastAsia"/>
        </w:rPr>
        <w:t>https://ascend-repo-modelzoo.obs.cn-east-2.myhuaweicloud.com/XFormer_for_mindspore/llama/open_llama_7b.ckpt</w:t>
      </w:r>
    </w:p>
    <w:p w14:paraId="617040BF" w14:textId="04F836AC" w:rsidR="000160DB" w:rsidRPr="0013020F" w:rsidRDefault="000160DB" w:rsidP="008E5E9C">
      <w:pPr>
        <w:pStyle w:val="2f2"/>
        <w:rPr>
          <w:rFonts w:cs="Huawei Sans"/>
        </w:rPr>
      </w:pPr>
      <w:proofErr w:type="gramStart"/>
      <w:r w:rsidRPr="0013020F">
        <w:rPr>
          <w:rFonts w:cs="Huawei Sans"/>
        </w:rPr>
        <w:t>!cd</w:t>
      </w:r>
      <w:proofErr w:type="gramEnd"/>
      <w:r w:rsidRPr="0013020F">
        <w:rPr>
          <w:rFonts w:cs="Huawei Sans"/>
        </w:rPr>
        <w:t xml:space="preserve"> llama_lab/mindformers/checkpoint_download/llama/ &amp;&amp; </w:t>
      </w:r>
      <w:r>
        <w:rPr>
          <w:rFonts w:cs="Huawei Sans"/>
        </w:rPr>
        <w:t xml:space="preserve">mv </w:t>
      </w:r>
      <w:r w:rsidRPr="009941DD">
        <w:rPr>
          <w:rFonts w:cs="Huawei Sans" w:hint="eastAsia"/>
        </w:rPr>
        <w:t>open_llama_7b.ckpt</w:t>
      </w:r>
      <w:r>
        <w:rPr>
          <w:rFonts w:cs="Huawei Sans"/>
        </w:rPr>
        <w:t xml:space="preserve"> </w:t>
      </w:r>
      <w:r w:rsidRPr="009941DD">
        <w:rPr>
          <w:rFonts w:cs="Huawei Sans" w:hint="eastAsia"/>
        </w:rPr>
        <w:t>llama_7b.ckpt</w:t>
      </w:r>
    </w:p>
    <w:p w14:paraId="305CF09E" w14:textId="289F1C89" w:rsidR="00892D28" w:rsidRPr="0013020F" w:rsidRDefault="008E5E9C" w:rsidP="007D1649">
      <w:pPr>
        <w:pStyle w:val="2f2"/>
        <w:rPr>
          <w:rFonts w:cs="Huawei Sans"/>
        </w:rPr>
      </w:pPr>
      <w:proofErr w:type="gramStart"/>
      <w:r w:rsidRPr="0013020F">
        <w:rPr>
          <w:rFonts w:cs="Huawei Sans"/>
        </w:rPr>
        <w:t>!cd</w:t>
      </w:r>
      <w:proofErr w:type="gramEnd"/>
      <w:r w:rsidRPr="0013020F">
        <w:rPr>
          <w:rFonts w:cs="Huawei Sans"/>
        </w:rPr>
        <w:t xml:space="preserve"> llama_lab/mindformers/checkpoint_download/llama/ &amp;&amp; wget </w:t>
      </w:r>
      <w:r w:rsidR="007D2779" w:rsidRPr="007D2779">
        <w:rPr>
          <w:rFonts w:cs="Huawei Sans" w:hint="eastAsia"/>
        </w:rPr>
        <w:t>https://ascend-repo-modelzoo.obs.cn-east-2.myhuaweicloud.com/XFormer_for_mindspore/llama/tokenizer.model</w:t>
      </w:r>
    </w:p>
    <w:p w14:paraId="059A4955" w14:textId="77777777" w:rsidR="00301E22" w:rsidRDefault="00301E22">
      <w:pPr>
        <w:pStyle w:val="1e"/>
        <w:rPr>
          <w:rFonts w:cs="Huawei Sans"/>
        </w:rPr>
      </w:pPr>
    </w:p>
    <w:p w14:paraId="3A6D686B" w14:textId="368E2125" w:rsidR="00513BD1" w:rsidRPr="0013020F" w:rsidRDefault="00612FFA">
      <w:pPr>
        <w:pStyle w:val="1e"/>
        <w:rPr>
          <w:rFonts w:cs="Huawei Sans"/>
        </w:rPr>
      </w:pPr>
      <w:r w:rsidRPr="0013020F">
        <w:rPr>
          <w:rFonts w:cs="Huawei Sans" w:hint="eastAsia"/>
        </w:rPr>
        <w:t>下载完模型相关的文件，可以直接使用实验包里面的</w:t>
      </w:r>
      <w:r w:rsidR="00282647" w:rsidRPr="006A7646">
        <w:rPr>
          <w:rFonts w:cs="Huawei Sans"/>
        </w:rPr>
        <w:t>pipeline_infer.py</w:t>
      </w:r>
      <w:r w:rsidRPr="0013020F">
        <w:rPr>
          <w:rFonts w:cs="Huawei Sans" w:hint="eastAsia"/>
        </w:rPr>
        <w:t>推理脚本来推理</w:t>
      </w:r>
      <w:r w:rsidR="004C15FF" w:rsidRPr="0013020F">
        <w:rPr>
          <w:rFonts w:cs="Huawei Sans" w:hint="eastAsia"/>
        </w:rPr>
        <w:t>：</w:t>
      </w:r>
    </w:p>
    <w:p w14:paraId="124BA71E" w14:textId="1F5E8780" w:rsidR="00513BD1" w:rsidRPr="006A7646" w:rsidRDefault="00513BD1" w:rsidP="00513BD1">
      <w:pPr>
        <w:pStyle w:val="2f2"/>
        <w:rPr>
          <w:rFonts w:cs="Huawei Sans"/>
        </w:rPr>
      </w:pPr>
      <w:proofErr w:type="gramStart"/>
      <w:r w:rsidRPr="006A7646">
        <w:rPr>
          <w:rFonts w:cs="Huawei Sans"/>
        </w:rPr>
        <w:t>!cd</w:t>
      </w:r>
      <w:proofErr w:type="gramEnd"/>
      <w:r w:rsidRPr="006A7646">
        <w:rPr>
          <w:rFonts w:cs="Huawei Sans"/>
        </w:rPr>
        <w:t xml:space="preserve"> llama_lab/mindformers &amp;&amp; python pipeline_infer.py</w:t>
      </w:r>
    </w:p>
    <w:p w14:paraId="582960CC" w14:textId="28406168" w:rsidR="004C15FF" w:rsidRPr="0013020F" w:rsidRDefault="00404610" w:rsidP="004C15FF">
      <w:pPr>
        <w:pStyle w:val="1e"/>
        <w:rPr>
          <w:rFonts w:cs="Huawei Sans"/>
        </w:rPr>
      </w:pPr>
      <w:r w:rsidRPr="006A7646">
        <w:rPr>
          <w:rFonts w:cs="Huawei Sans"/>
        </w:rPr>
        <w:t>Ps</w:t>
      </w:r>
      <w:r w:rsidRPr="006A7646">
        <w:rPr>
          <w:rFonts w:cs="Huawei Sans" w:hint="eastAsia"/>
        </w:rPr>
        <w:t>：</w:t>
      </w:r>
      <w:r w:rsidR="004C15FF" w:rsidRPr="006A7646">
        <w:rPr>
          <w:rFonts w:cs="Huawei Sans" w:hint="eastAsia"/>
        </w:rPr>
        <w:t>初次推理时间约为</w:t>
      </w:r>
      <w:r w:rsidR="004C15FF" w:rsidRPr="006A7646">
        <w:rPr>
          <w:rFonts w:cs="Huawei Sans"/>
        </w:rPr>
        <w:t>7mins</w:t>
      </w:r>
      <w:r w:rsidR="004C15FF" w:rsidRPr="0013020F">
        <w:rPr>
          <w:rFonts w:cs="Huawei Sans" w:hint="eastAsia"/>
        </w:rPr>
        <w:t>。</w:t>
      </w:r>
    </w:p>
    <w:p w14:paraId="49E0153D" w14:textId="52BD089B" w:rsidR="00282647" w:rsidRPr="006A7646" w:rsidRDefault="00282647" w:rsidP="00282647">
      <w:pPr>
        <w:pStyle w:val="1e"/>
        <w:rPr>
          <w:rFonts w:cs="Huawei Sans"/>
        </w:rPr>
      </w:pPr>
      <w:r w:rsidRPr="006A7646">
        <w:rPr>
          <w:rFonts w:cs="Huawei Sans"/>
        </w:rPr>
        <w:t>pipeline_infer.py</w:t>
      </w:r>
      <w:r w:rsidRPr="006A7646">
        <w:rPr>
          <w:rFonts w:cs="Huawei Sans" w:hint="eastAsia"/>
        </w:rPr>
        <w:t>代码如下所示，也</w:t>
      </w:r>
      <w:r w:rsidRPr="0013020F">
        <w:rPr>
          <w:rFonts w:cs="Huawei Sans" w:hint="eastAsia"/>
        </w:rPr>
        <w:t>可以自己编辑一些感兴趣的问题问</w:t>
      </w:r>
      <w:r w:rsidRPr="0013020F">
        <w:rPr>
          <w:rFonts w:cs="Huawei Sans"/>
        </w:rPr>
        <w:t>llama</w:t>
      </w:r>
      <w:r w:rsidRPr="0013020F">
        <w:rPr>
          <w:rFonts w:cs="Huawei Sans" w:hint="eastAsia"/>
        </w:rPr>
        <w:t>模型</w:t>
      </w:r>
      <w:r w:rsidRPr="006A7646">
        <w:rPr>
          <w:rFonts w:cs="Huawei Sans" w:hint="eastAsia"/>
        </w:rPr>
        <w:t>：</w:t>
      </w:r>
    </w:p>
    <w:p w14:paraId="098DB054" w14:textId="2A579EA6" w:rsidR="008902B5" w:rsidRPr="0013020F" w:rsidRDefault="008902B5" w:rsidP="0013020F">
      <w:pPr>
        <w:pStyle w:val="1e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0321E279" wp14:editId="6B60E553">
            <wp:extent cx="5410200" cy="9986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211" cy="10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0958" w14:textId="42A07ED4" w:rsidR="00893F3C" w:rsidRPr="0013020F" w:rsidRDefault="00893F3C" w:rsidP="0013020F">
      <w:pPr>
        <w:pStyle w:val="9"/>
        <w:rPr>
          <w:rFonts w:cs="Huawei Sans"/>
        </w:rPr>
      </w:pPr>
    </w:p>
    <w:p w14:paraId="53019AE7" w14:textId="5890E159" w:rsidR="00DA58B0" w:rsidRPr="0013020F" w:rsidRDefault="00DA58B0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输出如下</w:t>
      </w:r>
      <w:r w:rsidR="00C269C1" w:rsidRPr="0013020F">
        <w:rPr>
          <w:rFonts w:cs="Huawei Sans" w:hint="eastAsia"/>
        </w:rPr>
        <w:t>，表示推理成功</w:t>
      </w:r>
      <w:r w:rsidRPr="0013020F">
        <w:rPr>
          <w:rFonts w:cs="Huawei Sans" w:hint="eastAsia"/>
        </w:rPr>
        <w:t>：</w:t>
      </w:r>
    </w:p>
    <w:p w14:paraId="10F7DB04" w14:textId="413196BE" w:rsidR="00DA58B0" w:rsidRPr="0013020F" w:rsidRDefault="005A2A45" w:rsidP="00ED79B8">
      <w:pPr>
        <w:pStyle w:val="1e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49DFC090" wp14:editId="57069184">
            <wp:extent cx="5451231" cy="850659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215" cy="85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ED9C" w14:textId="77777777" w:rsidR="00A911E6" w:rsidRPr="0013020F" w:rsidRDefault="00A911E6" w:rsidP="00A911E6">
      <w:pPr>
        <w:pStyle w:val="9"/>
        <w:rPr>
          <w:rFonts w:eastAsia="方正兰亭黑简体" w:cs="Huawei Sans"/>
        </w:rPr>
      </w:pPr>
    </w:p>
    <w:p w14:paraId="085F66F0" w14:textId="77777777" w:rsidR="007A5316" w:rsidRPr="0013020F" w:rsidRDefault="007A5316" w:rsidP="00D31BF0">
      <w:pPr>
        <w:pStyle w:val="41"/>
        <w:numPr>
          <w:ilvl w:val="0"/>
          <w:numId w:val="0"/>
        </w:numPr>
        <w:rPr>
          <w:rFonts w:cs="Huawei Sans"/>
        </w:rPr>
      </w:pPr>
    </w:p>
    <w:p w14:paraId="0BA1237A" w14:textId="3FDAA768" w:rsidR="007A5316" w:rsidRPr="0013020F" w:rsidRDefault="00D3652E" w:rsidP="00D31BF0">
      <w:pPr>
        <w:pStyle w:val="41"/>
        <w:numPr>
          <w:ilvl w:val="0"/>
          <w:numId w:val="0"/>
        </w:numPr>
        <w:rPr>
          <w:rFonts w:cs="Huawei Sans"/>
        </w:rPr>
      </w:pPr>
      <w:r w:rsidRPr="0013020F">
        <w:rPr>
          <w:rFonts w:cs="Huawei Sans"/>
        </w:rPr>
        <w:br w:type="page"/>
      </w:r>
    </w:p>
    <w:p w14:paraId="46B8862C" w14:textId="7BCDFF9D" w:rsidR="007A5316" w:rsidRPr="006A7646" w:rsidRDefault="00A05A2A" w:rsidP="007A5316">
      <w:pPr>
        <w:pStyle w:val="1"/>
      </w:pPr>
      <w:bookmarkStart w:id="38" w:name="_Toc149809492"/>
      <w:r w:rsidRPr="006A7646">
        <w:lastRenderedPageBreak/>
        <w:t>Lora</w:t>
      </w:r>
      <w:r w:rsidR="007A5316" w:rsidRPr="006A7646">
        <w:rPr>
          <w:rFonts w:hint="eastAsia"/>
        </w:rPr>
        <w:t>微调训练：</w:t>
      </w:r>
      <w:bookmarkEnd w:id="38"/>
    </w:p>
    <w:p w14:paraId="300017A8" w14:textId="683CC8AB" w:rsidR="007A5316" w:rsidRPr="0013020F" w:rsidRDefault="007A5316" w:rsidP="007A5316">
      <w:pPr>
        <w:pStyle w:val="2"/>
        <w:rPr>
          <w:rFonts w:cs="Huawei Sans"/>
          <w:lang w:eastAsia="zh-CN"/>
        </w:rPr>
      </w:pPr>
      <w:bookmarkStart w:id="39" w:name="_Toc149809493"/>
      <w:r w:rsidRPr="0013020F">
        <w:rPr>
          <w:rFonts w:cs="Huawei Sans" w:hint="eastAsia"/>
        </w:rPr>
        <w:t>数据</w:t>
      </w:r>
      <w:r w:rsidR="00D3652E" w:rsidRPr="0013020F">
        <w:rPr>
          <w:rFonts w:cs="Huawei Sans" w:hint="eastAsia"/>
          <w:lang w:eastAsia="zh-CN"/>
        </w:rPr>
        <w:t>预</w:t>
      </w:r>
      <w:r w:rsidRPr="0013020F">
        <w:rPr>
          <w:rFonts w:cs="Huawei Sans" w:hint="eastAsia"/>
        </w:rPr>
        <w:t>处理：</w:t>
      </w:r>
      <w:bookmarkEnd w:id="39"/>
    </w:p>
    <w:p w14:paraId="14FD4D42" w14:textId="55C45BB7" w:rsidR="00EB7B59" w:rsidRPr="0013020F" w:rsidRDefault="00CE5DD3" w:rsidP="0013020F">
      <w:pPr>
        <w:pStyle w:val="30"/>
        <w:rPr>
          <w:rFonts w:cs="Huawei Sans"/>
        </w:rPr>
      </w:pPr>
      <w:r w:rsidRPr="0013020F">
        <w:rPr>
          <w:rFonts w:cs="Huawei Sans" w:hint="eastAsia"/>
          <w:snapToGrid/>
        </w:rPr>
        <w:t>数据预处理</w:t>
      </w:r>
      <w:r w:rsidRPr="0013020F">
        <w:rPr>
          <w:rFonts w:cs="Huawei Sans"/>
          <w:snapToGrid/>
        </w:rPr>
        <w:t>1</w:t>
      </w:r>
    </w:p>
    <w:p w14:paraId="479540E9" w14:textId="45BA3E85" w:rsidR="00FB653C" w:rsidRPr="0013020F" w:rsidRDefault="00CE5DD3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使用</w:t>
      </w:r>
      <w:r w:rsidRPr="0013020F">
        <w:rPr>
          <w:rFonts w:cs="Huawei Sans" w:hint="eastAsia"/>
        </w:rPr>
        <w:t>alpaca_converter.py</w:t>
      </w:r>
      <w:r w:rsidRPr="0013020F">
        <w:rPr>
          <w:rFonts w:cs="Huawei Sans" w:hint="eastAsia"/>
        </w:rPr>
        <w:t>把</w:t>
      </w:r>
      <w:r w:rsidR="00483E8D" w:rsidRPr="0013020F">
        <w:rPr>
          <w:rFonts w:cs="Huawei Sans" w:hint="eastAsia"/>
        </w:rPr>
        <w:t>原数据格式改为</w:t>
      </w:r>
      <w:r w:rsidR="00FD78E5" w:rsidRPr="0013020F">
        <w:rPr>
          <w:rFonts w:cs="Huawei Sans" w:hint="eastAsia"/>
        </w:rPr>
        <w:t>指定</w:t>
      </w:r>
      <w:r w:rsidR="00483E8D" w:rsidRPr="0013020F">
        <w:rPr>
          <w:rFonts w:cs="Huawei Sans" w:hint="eastAsia"/>
        </w:rPr>
        <w:t>的问答格式</w:t>
      </w:r>
    </w:p>
    <w:p w14:paraId="03548BE9" w14:textId="326D5A88" w:rsidR="001B3E25" w:rsidRPr="0013020F" w:rsidRDefault="00483E8D" w:rsidP="001B3E25">
      <w:pPr>
        <w:pStyle w:val="2f2"/>
        <w:rPr>
          <w:rFonts w:cs="Huawei Sans"/>
        </w:rPr>
      </w:pPr>
      <w:proofErr w:type="gramStart"/>
      <w:r w:rsidRPr="0013020F">
        <w:rPr>
          <w:rFonts w:cs="Huawei Sans"/>
        </w:rPr>
        <w:t>!cd</w:t>
      </w:r>
      <w:proofErr w:type="gramEnd"/>
      <w:r w:rsidRPr="0013020F">
        <w:rPr>
          <w:rFonts w:cs="Huawei Sans"/>
        </w:rPr>
        <w:t xml:space="preserve"> llama_lab/mindformers/mindformers/tools/dataset_preprocess/llama &amp;&amp; python alpaca_converter.py --data_path /home/ma-user/work/llama_lab/stanford_alpaca/alpaca_data.json --output_path /home/ma-user/work/llama_lab/stanford_alpaca/alpaca-data-conversation.json</w:t>
      </w:r>
    </w:p>
    <w:p w14:paraId="53B2472A" w14:textId="68FF6FEB" w:rsidR="001B3E25" w:rsidRPr="0013020F" w:rsidRDefault="001B3E25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参数说明</w:t>
      </w:r>
      <w:r w:rsidR="00666119" w:rsidRPr="0013020F">
        <w:rPr>
          <w:rFonts w:cs="Huawei Sans" w:hint="eastAsia"/>
        </w:rPr>
        <w:t>：</w:t>
      </w:r>
    </w:p>
    <w:p w14:paraId="7960EE12" w14:textId="77777777" w:rsidR="001B3E25" w:rsidRPr="0013020F" w:rsidRDefault="001B3E25" w:rsidP="0013020F">
      <w:pPr>
        <w:pStyle w:val="41"/>
        <w:rPr>
          <w:rFonts w:cs="Huawei Sans"/>
        </w:rPr>
      </w:pPr>
      <w:r w:rsidRPr="0013020F">
        <w:rPr>
          <w:rFonts w:cs="Huawei Sans"/>
        </w:rPr>
        <w:t xml:space="preserve">data_path: </w:t>
      </w:r>
      <w:r w:rsidRPr="0013020F">
        <w:rPr>
          <w:rFonts w:cs="Huawei Sans" w:hint="eastAsia"/>
        </w:rPr>
        <w:t>存放</w:t>
      </w:r>
      <w:r w:rsidRPr="0013020F">
        <w:rPr>
          <w:rFonts w:cs="Huawei Sans"/>
        </w:rPr>
        <w:t>alpaca</w:t>
      </w:r>
      <w:r w:rsidRPr="0013020F">
        <w:rPr>
          <w:rFonts w:cs="Huawei Sans" w:hint="eastAsia"/>
        </w:rPr>
        <w:t>数据的路径</w:t>
      </w:r>
    </w:p>
    <w:p w14:paraId="4F690546" w14:textId="67D66341" w:rsidR="00BD304D" w:rsidRPr="0013020F" w:rsidRDefault="001B3E25" w:rsidP="0013020F">
      <w:pPr>
        <w:pStyle w:val="41"/>
        <w:rPr>
          <w:rFonts w:cs="Huawei Sans"/>
        </w:rPr>
      </w:pPr>
      <w:r w:rsidRPr="0013020F">
        <w:rPr>
          <w:rFonts w:cs="Huawei Sans"/>
        </w:rPr>
        <w:t xml:space="preserve">output_path: </w:t>
      </w:r>
      <w:r w:rsidRPr="0013020F">
        <w:rPr>
          <w:rFonts w:cs="Huawei Sans" w:hint="eastAsia"/>
        </w:rPr>
        <w:t>输出转换后对话格式的数据路径</w:t>
      </w:r>
    </w:p>
    <w:p w14:paraId="56A1A314" w14:textId="642E9671" w:rsidR="00C16597" w:rsidRPr="0013020F" w:rsidRDefault="0072351F" w:rsidP="00A62D5D">
      <w:pPr>
        <w:pStyle w:val="1e"/>
        <w:rPr>
          <w:rFonts w:cs="Huawei Sans"/>
        </w:rPr>
      </w:pPr>
      <w:r w:rsidRPr="0013020F">
        <w:rPr>
          <w:rFonts w:cs="Huawei Sans" w:hint="eastAsia"/>
        </w:rPr>
        <w:t>可以根据</w:t>
      </w:r>
      <w:r w:rsidRPr="0013020F">
        <w:rPr>
          <w:rFonts w:cs="Huawei Sans"/>
        </w:rPr>
        <w:t>alpaca_data.json</w:t>
      </w:r>
      <w:r w:rsidRPr="0013020F">
        <w:rPr>
          <w:rFonts w:cs="Huawei Sans" w:hint="eastAsia"/>
        </w:rPr>
        <w:t>的数据格式编写自己的问题，下图为</w:t>
      </w:r>
      <w:r w:rsidRPr="0013020F">
        <w:rPr>
          <w:rFonts w:cs="Huawei Sans"/>
        </w:rPr>
        <w:t>alpaca_data.json</w:t>
      </w:r>
      <w:r w:rsidRPr="0013020F">
        <w:rPr>
          <w:rFonts w:cs="Huawei Sans" w:hint="eastAsia"/>
        </w:rPr>
        <w:t>的数据表示</w:t>
      </w:r>
      <w:r w:rsidR="00004097" w:rsidRPr="0013020F">
        <w:rPr>
          <w:rFonts w:cs="Huawei Sans" w:hint="eastAsia"/>
        </w:rPr>
        <w:t>：</w:t>
      </w:r>
    </w:p>
    <w:p w14:paraId="5225196C" w14:textId="273F970A" w:rsidR="00001EB0" w:rsidRPr="0013020F" w:rsidRDefault="00004097" w:rsidP="0013020F">
      <w:pPr>
        <w:pStyle w:val="1e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6B99816F" wp14:editId="354A2A44">
            <wp:extent cx="4536831" cy="4130598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597" cy="417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5D9A" w14:textId="77777777" w:rsidR="00A61BE3" w:rsidRPr="0013020F" w:rsidRDefault="00A61BE3">
      <w:pPr>
        <w:pStyle w:val="9"/>
        <w:rPr>
          <w:rFonts w:eastAsia="方正兰亭黑简体" w:cs="Huawei Sans"/>
        </w:rPr>
      </w:pPr>
    </w:p>
    <w:p w14:paraId="0CF4CFC5" w14:textId="77777777" w:rsidR="009F6E48" w:rsidRPr="0013020F" w:rsidRDefault="00CB63E6" w:rsidP="0013020F">
      <w:pPr>
        <w:pStyle w:val="30"/>
        <w:rPr>
          <w:rFonts w:cs="Huawei Sans"/>
        </w:rPr>
      </w:pPr>
      <w:r w:rsidRPr="0013020F">
        <w:rPr>
          <w:rFonts w:cs="Huawei Sans" w:hint="eastAsia"/>
          <w:snapToGrid/>
        </w:rPr>
        <w:t>数据预处理</w:t>
      </w:r>
      <w:r w:rsidRPr="0013020F">
        <w:rPr>
          <w:rFonts w:cs="Huawei Sans"/>
          <w:snapToGrid/>
        </w:rPr>
        <w:t>2</w:t>
      </w:r>
    </w:p>
    <w:p w14:paraId="13567C54" w14:textId="25F3AC2B" w:rsidR="00CB63E6" w:rsidRPr="0013020F" w:rsidRDefault="00CB63E6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使用</w:t>
      </w:r>
      <w:r w:rsidRPr="0013020F">
        <w:rPr>
          <w:rFonts w:cs="Huawei Sans" w:hint="eastAsia"/>
        </w:rPr>
        <w:t>llama_preprocess.py</w:t>
      </w:r>
      <w:r w:rsidRPr="0013020F">
        <w:rPr>
          <w:rFonts w:cs="Huawei Sans" w:hint="eastAsia"/>
        </w:rPr>
        <w:t>把文本数据转为</w:t>
      </w:r>
      <w:r w:rsidRPr="0013020F">
        <w:rPr>
          <w:rFonts w:cs="Huawei Sans" w:hint="eastAsia"/>
        </w:rPr>
        <w:t>mindspore</w:t>
      </w:r>
      <w:r w:rsidRPr="0013020F">
        <w:rPr>
          <w:rFonts w:cs="Huawei Sans" w:hint="eastAsia"/>
        </w:rPr>
        <w:t>的数据格式</w:t>
      </w:r>
      <w:r w:rsidR="009F6E48" w:rsidRPr="0013020F">
        <w:rPr>
          <w:rFonts w:cs="Huawei Sans" w:hint="eastAsia"/>
        </w:rPr>
        <w:t>：</w:t>
      </w:r>
    </w:p>
    <w:p w14:paraId="0B4607A8" w14:textId="55E096E4" w:rsidR="007A5316" w:rsidRPr="0013020F" w:rsidRDefault="000109D2" w:rsidP="00E815A4">
      <w:pPr>
        <w:pStyle w:val="2f2"/>
        <w:rPr>
          <w:rFonts w:cs="Huawei Sans"/>
        </w:rPr>
      </w:pPr>
      <w:proofErr w:type="gramStart"/>
      <w:r w:rsidRPr="0013020F">
        <w:rPr>
          <w:rFonts w:cs="Huawei Sans"/>
        </w:rPr>
        <w:t>!cd</w:t>
      </w:r>
      <w:proofErr w:type="gramEnd"/>
      <w:r w:rsidRPr="0013020F">
        <w:rPr>
          <w:rFonts w:cs="Huawei Sans"/>
        </w:rPr>
        <w:t xml:space="preserve"> llama_lab/mindformers/mindformers/tools/dataset_preprocess/llama &amp;&amp; python llama_preprocess.py --dataset_type qa --input_glob /home/ma-user/work/llama_lab/stanford_alpaca/alpaca-data-conversation.json --model_file /home/ma-user/work/llama_lab/mindformers/checkpoint_download/llama/tokenizer.model --seq_length 2048 --output_file /home/ma-user/work/llama_lab/stanford_alpaca/alpaca-fastchat2048.mindrecord</w:t>
      </w:r>
    </w:p>
    <w:p w14:paraId="6D696192" w14:textId="5B5F6C27" w:rsidR="00AD411B" w:rsidRPr="0013020F" w:rsidRDefault="00AD411B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参数说明</w:t>
      </w:r>
      <w:r w:rsidR="002F750F" w:rsidRPr="0013020F">
        <w:rPr>
          <w:rFonts w:cs="Huawei Sans" w:hint="eastAsia"/>
        </w:rPr>
        <w:t>：</w:t>
      </w:r>
    </w:p>
    <w:p w14:paraId="7ED0FF84" w14:textId="406DDD7D" w:rsidR="00AD411B" w:rsidRPr="0013020F" w:rsidRDefault="00DA18D8" w:rsidP="0013020F">
      <w:pPr>
        <w:pStyle w:val="41"/>
        <w:rPr>
          <w:rFonts w:cs="Huawei Sans"/>
        </w:rPr>
      </w:pPr>
      <w:r w:rsidRPr="0013020F">
        <w:rPr>
          <w:rFonts w:cs="Huawei Sans"/>
        </w:rPr>
        <w:t>d</w:t>
      </w:r>
      <w:r w:rsidR="00AD411B" w:rsidRPr="0013020F">
        <w:rPr>
          <w:rFonts w:cs="Huawei Sans"/>
        </w:rPr>
        <w:t>ata</w:t>
      </w:r>
      <w:r w:rsidRPr="0013020F">
        <w:rPr>
          <w:rFonts w:cs="Huawei Sans"/>
        </w:rPr>
        <w:t>set_type</w:t>
      </w:r>
      <w:r w:rsidR="00AD411B" w:rsidRPr="0013020F">
        <w:rPr>
          <w:rFonts w:cs="Huawei Sans"/>
        </w:rPr>
        <w:t xml:space="preserve">: </w:t>
      </w:r>
      <w:r w:rsidR="005227AF" w:rsidRPr="0013020F">
        <w:rPr>
          <w:rFonts w:cs="Huawei Sans" w:hint="eastAsia"/>
        </w:rPr>
        <w:t>数据集类型</w:t>
      </w:r>
    </w:p>
    <w:p w14:paraId="1BA6E9F0" w14:textId="6951C099" w:rsidR="00AD411B" w:rsidRPr="0013020F" w:rsidRDefault="00DA18D8" w:rsidP="0013020F">
      <w:pPr>
        <w:pStyle w:val="41"/>
        <w:rPr>
          <w:rFonts w:cs="Huawei Sans"/>
        </w:rPr>
      </w:pPr>
      <w:r w:rsidRPr="0013020F">
        <w:rPr>
          <w:rFonts w:cs="Huawei Sans"/>
        </w:rPr>
        <w:t>i</w:t>
      </w:r>
      <w:r w:rsidR="00AD411B" w:rsidRPr="0013020F">
        <w:rPr>
          <w:rFonts w:cs="Huawei Sans"/>
        </w:rPr>
        <w:t>utput_</w:t>
      </w:r>
      <w:r w:rsidRPr="0013020F">
        <w:rPr>
          <w:rFonts w:cs="Huawei Sans"/>
        </w:rPr>
        <w:t>glob</w:t>
      </w:r>
      <w:r w:rsidR="00AD411B" w:rsidRPr="0013020F">
        <w:rPr>
          <w:rFonts w:cs="Huawei Sans"/>
        </w:rPr>
        <w:t xml:space="preserve">: </w:t>
      </w:r>
      <w:r w:rsidR="00647AE4" w:rsidRPr="0013020F">
        <w:rPr>
          <w:rFonts w:cs="Huawei Sans" w:hint="eastAsia"/>
        </w:rPr>
        <w:t>输入文本文件</w:t>
      </w:r>
    </w:p>
    <w:p w14:paraId="6D117296" w14:textId="51622BE1" w:rsidR="009D5AA2" w:rsidRPr="0013020F" w:rsidRDefault="009D5AA2" w:rsidP="0013020F">
      <w:pPr>
        <w:pStyle w:val="41"/>
        <w:rPr>
          <w:rFonts w:cs="Huawei Sans"/>
        </w:rPr>
      </w:pPr>
      <w:r w:rsidRPr="0013020F">
        <w:rPr>
          <w:rFonts w:cs="Huawei Sans"/>
        </w:rPr>
        <w:t>model_file:</w:t>
      </w:r>
      <w:r w:rsidRPr="0013020F">
        <w:rPr>
          <w:rFonts w:cs="Huawei Sans" w:hint="eastAsia"/>
        </w:rPr>
        <w:t>分词文件</w:t>
      </w:r>
    </w:p>
    <w:p w14:paraId="0EE4EAD0" w14:textId="0679D209" w:rsidR="009D5AA2" w:rsidRPr="0013020F" w:rsidRDefault="009D5AA2" w:rsidP="0013020F">
      <w:pPr>
        <w:pStyle w:val="41"/>
        <w:rPr>
          <w:rFonts w:cs="Huawei Sans"/>
        </w:rPr>
      </w:pPr>
      <w:r w:rsidRPr="0013020F">
        <w:rPr>
          <w:rFonts w:cs="Huawei Sans"/>
        </w:rPr>
        <w:t>seq_length:</w:t>
      </w:r>
      <w:r w:rsidRPr="0013020F">
        <w:rPr>
          <w:rFonts w:cs="Huawei Sans" w:hint="eastAsia"/>
        </w:rPr>
        <w:t>序列长度</w:t>
      </w:r>
    </w:p>
    <w:p w14:paraId="2DB02C3D" w14:textId="7C7C9024" w:rsidR="009D5AA2" w:rsidRPr="0013020F" w:rsidRDefault="009D5AA2" w:rsidP="0013020F">
      <w:pPr>
        <w:pStyle w:val="41"/>
        <w:rPr>
          <w:rFonts w:cs="Huawei Sans"/>
        </w:rPr>
      </w:pPr>
      <w:r w:rsidRPr="0013020F">
        <w:rPr>
          <w:rFonts w:cs="Huawei Sans"/>
        </w:rPr>
        <w:t>output_file:</w:t>
      </w:r>
      <w:r w:rsidRPr="0013020F">
        <w:rPr>
          <w:rFonts w:cs="Huawei Sans" w:hint="eastAsia"/>
        </w:rPr>
        <w:t>输出数据文件</w:t>
      </w:r>
    </w:p>
    <w:p w14:paraId="089E1AF9" w14:textId="77777777" w:rsidR="006A4403" w:rsidRPr="0013020F" w:rsidRDefault="00484BA0" w:rsidP="006A4403">
      <w:pPr>
        <w:pStyle w:val="2"/>
        <w:rPr>
          <w:rFonts w:cs="Huawei Sans"/>
          <w:shd w:val="clear" w:color="auto" w:fill="F7F7F9"/>
        </w:rPr>
      </w:pPr>
      <w:bookmarkStart w:id="40" w:name="_Toc149809494"/>
      <w:r w:rsidRPr="0013020F">
        <w:rPr>
          <w:rFonts w:cs="Huawei Sans" w:hint="eastAsia"/>
        </w:rPr>
        <w:t>修改配</w:t>
      </w:r>
      <w:r w:rsidRPr="0013020F">
        <w:rPr>
          <w:rFonts w:cs="Huawei Sans" w:hint="eastAsia"/>
          <w:lang w:eastAsia="zh-CN"/>
        </w:rPr>
        <w:t>置</w:t>
      </w:r>
      <w:r w:rsidR="007A5316" w:rsidRPr="0013020F">
        <w:rPr>
          <w:rFonts w:cs="Huawei Sans" w:hint="eastAsia"/>
        </w:rPr>
        <w:t>文件</w:t>
      </w:r>
      <w:r w:rsidR="006A4403" w:rsidRPr="0013020F">
        <w:rPr>
          <w:rFonts w:cs="Huawei Sans" w:hint="eastAsia"/>
          <w:lang w:eastAsia="zh-CN"/>
        </w:rPr>
        <w:t>（展示）</w:t>
      </w:r>
      <w:bookmarkEnd w:id="40"/>
    </w:p>
    <w:p w14:paraId="4D4D0149" w14:textId="741797B4" w:rsidR="006A4403" w:rsidRPr="0013020F" w:rsidRDefault="006A4403" w:rsidP="006A4403">
      <w:pPr>
        <w:pStyle w:val="1e"/>
        <w:rPr>
          <w:rFonts w:cs="Huawei Sans"/>
        </w:rPr>
      </w:pPr>
      <w:r w:rsidRPr="0013020F">
        <w:rPr>
          <w:rFonts w:cs="Huawei Sans" w:hint="eastAsia"/>
        </w:rPr>
        <w:t>本实验包对应的配置文件已经修改好，以下介绍需要修改的地方</w:t>
      </w:r>
      <w:r w:rsidR="003F59EC" w:rsidRPr="0013020F">
        <w:rPr>
          <w:rFonts w:cs="Huawei Sans" w:hint="eastAsia"/>
        </w:rPr>
        <w:t>：</w:t>
      </w:r>
    </w:p>
    <w:p w14:paraId="18A061C5" w14:textId="5087F82E" w:rsidR="007A5316" w:rsidRPr="0013020F" w:rsidRDefault="00951860" w:rsidP="00C971E9">
      <w:pPr>
        <w:pStyle w:val="41"/>
        <w:rPr>
          <w:rFonts w:cs="Huawei Sans"/>
          <w:shd w:val="clear" w:color="auto" w:fill="F7F7F9"/>
        </w:rPr>
      </w:pPr>
      <w:r w:rsidRPr="006A7646">
        <w:rPr>
          <w:rFonts w:cs="Huawei Sans" w:hint="eastAsia"/>
        </w:rPr>
        <w:t>打开</w:t>
      </w:r>
      <w:r w:rsidR="00444A5C" w:rsidRPr="006A7646">
        <w:rPr>
          <w:rFonts w:cs="Huawei Sans"/>
        </w:rPr>
        <w:t>llama_lab</w:t>
      </w:r>
      <w:r w:rsidRPr="006A7646">
        <w:rPr>
          <w:rFonts w:cs="Huawei Sans"/>
        </w:rPr>
        <w:t>/</w:t>
      </w:r>
      <w:r w:rsidR="00BC1347" w:rsidRPr="0013020F">
        <w:rPr>
          <w:rFonts w:cs="Huawei Sans"/>
        </w:rPr>
        <w:t>mindformers/</w:t>
      </w:r>
      <w:r w:rsidR="007A5316" w:rsidRPr="0013020F">
        <w:rPr>
          <w:rFonts w:cs="Huawei Sans"/>
        </w:rPr>
        <w:t>config</w:t>
      </w:r>
      <w:r w:rsidR="004E7610" w:rsidRPr="0013020F">
        <w:rPr>
          <w:rFonts w:cs="Huawei Sans"/>
        </w:rPr>
        <w:t>s</w:t>
      </w:r>
      <w:r w:rsidR="007A5316" w:rsidRPr="0013020F">
        <w:rPr>
          <w:rFonts w:cs="Huawei Sans"/>
        </w:rPr>
        <w:t>/llama/run_llama_7b_lora.yaml</w:t>
      </w:r>
    </w:p>
    <w:p w14:paraId="5BD37CB6" w14:textId="1EBDEA9E" w:rsidR="007A5316" w:rsidRPr="0013020F" w:rsidRDefault="00727117">
      <w:pPr>
        <w:pStyle w:val="41"/>
        <w:rPr>
          <w:rFonts w:cs="Huawei Sans"/>
          <w:color w:val="CCCCCC"/>
        </w:rPr>
      </w:pPr>
      <w:r w:rsidRPr="0013020F">
        <w:rPr>
          <w:rFonts w:cs="Huawei Sans" w:hint="eastAsia"/>
        </w:rPr>
        <w:t>在第</w:t>
      </w:r>
      <w:r w:rsidR="004A7D4B">
        <w:rPr>
          <w:rFonts w:cs="Huawei Sans"/>
        </w:rPr>
        <w:t>3</w:t>
      </w:r>
      <w:r w:rsidRPr="0013020F">
        <w:rPr>
          <w:rFonts w:cs="Huawei Sans" w:hint="eastAsia"/>
        </w:rPr>
        <w:t>行，</w:t>
      </w:r>
      <w:r w:rsidR="007A5316" w:rsidRPr="0013020F">
        <w:rPr>
          <w:rFonts w:cs="Huawei Sans" w:hint="eastAsia"/>
        </w:rPr>
        <w:t>设置</w:t>
      </w:r>
      <w:r w:rsidR="007A5316" w:rsidRPr="0013020F">
        <w:rPr>
          <w:rFonts w:cs="Huawei Sans"/>
        </w:rPr>
        <w:t>load_checkpoint</w:t>
      </w:r>
      <w:r w:rsidR="007A5316" w:rsidRPr="0013020F">
        <w:rPr>
          <w:rFonts w:cs="Huawei Sans" w:hint="eastAsia"/>
        </w:rPr>
        <w:t>为</w:t>
      </w:r>
      <w:r w:rsidR="007A5316" w:rsidRPr="0013020F">
        <w:rPr>
          <w:rFonts w:cs="Huawei Sans"/>
        </w:rPr>
        <w:t>pipeline_infer</w:t>
      </w:r>
      <w:r w:rsidR="007A5316" w:rsidRPr="0013020F">
        <w:rPr>
          <w:rFonts w:cs="Huawei Sans" w:hint="eastAsia"/>
        </w:rPr>
        <w:t>时候自动下载</w:t>
      </w:r>
      <w:r w:rsidR="007A5316" w:rsidRPr="0013020F">
        <w:rPr>
          <w:rFonts w:cs="Huawei Sans"/>
        </w:rPr>
        <w:t>ckpt</w:t>
      </w:r>
      <w:r w:rsidR="007A5316" w:rsidRPr="0013020F">
        <w:rPr>
          <w:rFonts w:cs="Huawei Sans" w:hint="eastAsia"/>
        </w:rPr>
        <w:t>文件</w:t>
      </w:r>
      <w:r w:rsidR="004E7610" w:rsidRPr="0013020F">
        <w:rPr>
          <w:rFonts w:cs="Huawei Sans"/>
        </w:rPr>
        <w:t xml:space="preserve"> </w:t>
      </w:r>
      <w:r w:rsidR="004E7610" w:rsidRPr="0013020F">
        <w:rPr>
          <w:rFonts w:cs="Huawei Sans" w:hint="eastAsia"/>
        </w:rPr>
        <w:t>（</w:t>
      </w:r>
      <w:r w:rsidR="004E7610" w:rsidRPr="0013020F">
        <w:rPr>
          <w:rFonts w:cs="Huawei Sans"/>
        </w:rPr>
        <w:t>/home/ma-user/work/llama_lab/mindformers/checkpoint_download/llama/llama_7b.ckpt</w:t>
      </w:r>
      <w:r w:rsidR="004E7610" w:rsidRPr="0013020F">
        <w:rPr>
          <w:rFonts w:cs="Huawei Sans" w:hint="eastAsia"/>
        </w:rPr>
        <w:t>）</w:t>
      </w:r>
    </w:p>
    <w:p w14:paraId="2377C4CF" w14:textId="7B16C110" w:rsidR="004E7610" w:rsidRPr="0013020F" w:rsidRDefault="004E7610" w:rsidP="004E7610">
      <w:pPr>
        <w:pStyle w:val="1e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188D6BAC" wp14:editId="6BDDC3CD">
            <wp:extent cx="5767754" cy="533807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捕获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923" cy="54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84D0" w14:textId="77777777" w:rsidR="009352A9" w:rsidRPr="0013020F" w:rsidRDefault="009352A9" w:rsidP="009352A9">
      <w:pPr>
        <w:pStyle w:val="9"/>
        <w:rPr>
          <w:rFonts w:eastAsia="方正兰亭黑简体" w:cs="Huawei Sans"/>
        </w:rPr>
      </w:pPr>
    </w:p>
    <w:p w14:paraId="5B642A28" w14:textId="7E3A61F7" w:rsidR="007A5316" w:rsidRPr="0013020F" w:rsidRDefault="007311F7" w:rsidP="00E55C5D">
      <w:pPr>
        <w:pStyle w:val="41"/>
        <w:rPr>
          <w:rFonts w:cs="Huawei Sans"/>
          <w:color w:val="CCCCCC"/>
        </w:rPr>
      </w:pPr>
      <w:r w:rsidRPr="006A7646">
        <w:rPr>
          <w:rFonts w:cs="Huawei Sans" w:hint="eastAsia"/>
        </w:rPr>
        <w:t>在第</w:t>
      </w:r>
      <w:r w:rsidR="00C649E6">
        <w:rPr>
          <w:rFonts w:cs="Huawei Sans"/>
        </w:rPr>
        <w:t>76</w:t>
      </w:r>
      <w:r w:rsidR="00FD1004" w:rsidRPr="006A7646">
        <w:rPr>
          <w:rFonts w:cs="Huawei Sans" w:hint="eastAsia"/>
        </w:rPr>
        <w:t>行，</w:t>
      </w:r>
      <w:r w:rsidR="007A5316" w:rsidRPr="0013020F">
        <w:rPr>
          <w:rFonts w:cs="Huawei Sans"/>
        </w:rPr>
        <w:t>use_parallel</w:t>
      </w:r>
      <w:r w:rsidR="007A5316" w:rsidRPr="0013020F">
        <w:rPr>
          <w:rFonts w:cs="Huawei Sans" w:hint="eastAsia"/>
        </w:rPr>
        <w:t>设置为</w:t>
      </w:r>
      <w:r w:rsidR="007A5316" w:rsidRPr="0013020F">
        <w:rPr>
          <w:rFonts w:cs="Huawei Sans"/>
        </w:rPr>
        <w:t>False</w:t>
      </w:r>
    </w:p>
    <w:p w14:paraId="6EA48F27" w14:textId="22CB285C" w:rsidR="0006558B" w:rsidRPr="0013020F" w:rsidRDefault="003C0339" w:rsidP="003C0339">
      <w:pPr>
        <w:pStyle w:val="1e"/>
        <w:jc w:val="center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1FCE9A0F" wp14:editId="4406CC02">
            <wp:extent cx="2372056" cy="657317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捕获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245E" w14:textId="77777777" w:rsidR="009352A9" w:rsidRPr="0013020F" w:rsidRDefault="009352A9" w:rsidP="009352A9">
      <w:pPr>
        <w:pStyle w:val="9"/>
        <w:rPr>
          <w:rFonts w:eastAsia="方正兰亭黑简体" w:cs="Huawei Sans"/>
        </w:rPr>
      </w:pPr>
    </w:p>
    <w:p w14:paraId="453831E0" w14:textId="12F55631" w:rsidR="006F415B" w:rsidRPr="006A7646" w:rsidRDefault="006F415B" w:rsidP="006F415B">
      <w:pPr>
        <w:pStyle w:val="41"/>
        <w:rPr>
          <w:rFonts w:cs="Huawei Sans"/>
          <w:color w:val="CCCCCC"/>
        </w:rPr>
      </w:pPr>
      <w:r w:rsidRPr="006A7646">
        <w:rPr>
          <w:rFonts w:cs="Huawei Sans" w:hint="eastAsia"/>
        </w:rPr>
        <w:t>在第</w:t>
      </w:r>
      <w:r w:rsidRPr="006A7646">
        <w:rPr>
          <w:rFonts w:cs="Huawei Sans"/>
        </w:rPr>
        <w:t>1</w:t>
      </w:r>
      <w:r w:rsidR="00A75B59">
        <w:rPr>
          <w:rFonts w:cs="Huawei Sans"/>
        </w:rPr>
        <w:t>6</w:t>
      </w:r>
      <w:r w:rsidRPr="006A7646">
        <w:rPr>
          <w:rFonts w:cs="Huawei Sans" w:hint="eastAsia"/>
        </w:rPr>
        <w:t>行，</w:t>
      </w:r>
      <w:r w:rsidRPr="006A7646">
        <w:rPr>
          <w:rFonts w:cs="Huawei Sans"/>
        </w:rPr>
        <w:t>runner_config</w:t>
      </w:r>
      <w:r w:rsidRPr="006A7646">
        <w:rPr>
          <w:rFonts w:cs="Huawei Sans" w:hint="eastAsia"/>
        </w:rPr>
        <w:t>设置为：（以下</w:t>
      </w:r>
      <w:r w:rsidRPr="006A7646">
        <w:rPr>
          <w:rFonts w:cs="Huawei Sans"/>
        </w:rPr>
        <w:t>`</w:t>
      </w:r>
      <w:r w:rsidRPr="006A7646">
        <w:rPr>
          <w:rFonts w:cs="Huawei Sans" w:hint="eastAsia"/>
        </w:rPr>
        <w:t>设置在少数据情况下，表现优良）</w:t>
      </w:r>
      <w:r w:rsidR="000C6788">
        <w:rPr>
          <w:rFonts w:cs="Huawei Sans" w:hint="eastAsia"/>
        </w:rPr>
        <w:t>，如果时间过长可以将</w:t>
      </w:r>
      <w:r w:rsidR="000C6788">
        <w:rPr>
          <w:rFonts w:cs="Huawei Sans"/>
        </w:rPr>
        <w:t>epochs</w:t>
      </w:r>
      <w:r w:rsidR="000C6788">
        <w:rPr>
          <w:rFonts w:cs="Huawei Sans" w:hint="eastAsia"/>
        </w:rPr>
        <w:t>调为</w:t>
      </w:r>
      <w:r w:rsidR="000C6788">
        <w:rPr>
          <w:rFonts w:cs="Huawei Sans" w:hint="eastAsia"/>
        </w:rPr>
        <w:t>5</w:t>
      </w:r>
      <w:r w:rsidR="003122A4">
        <w:rPr>
          <w:rFonts w:cs="Huawei Sans" w:hint="eastAsia"/>
        </w:rPr>
        <w:t>或</w:t>
      </w:r>
      <w:r w:rsidR="003122A4">
        <w:rPr>
          <w:rFonts w:cs="Huawei Sans" w:hint="eastAsia"/>
        </w:rPr>
        <w:t>3</w:t>
      </w:r>
    </w:p>
    <w:p w14:paraId="17DE42B5" w14:textId="77777777" w:rsidR="006F415B" w:rsidRPr="006A7646" w:rsidRDefault="006F415B" w:rsidP="006F415B">
      <w:pPr>
        <w:pStyle w:val="1e"/>
        <w:jc w:val="center"/>
        <w:rPr>
          <w:rFonts w:cs="Huawei Sans"/>
        </w:rPr>
      </w:pPr>
      <w:r w:rsidRPr="0013020F">
        <w:rPr>
          <w:rFonts w:cs="Huawei Sans"/>
          <w:noProof/>
        </w:rPr>
        <w:lastRenderedPageBreak/>
        <w:drawing>
          <wp:inline distT="0" distB="0" distL="0" distR="0" wp14:anchorId="44B1D58C" wp14:editId="755A33BF">
            <wp:extent cx="3200000" cy="260000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捕获1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176B" w14:textId="77777777" w:rsidR="006F415B" w:rsidRPr="0013020F" w:rsidRDefault="006F415B" w:rsidP="0013020F">
      <w:pPr>
        <w:pStyle w:val="9"/>
        <w:rPr>
          <w:rFonts w:cs="Huawei Sans"/>
        </w:rPr>
      </w:pPr>
    </w:p>
    <w:p w14:paraId="2CB22AC8" w14:textId="75278F6B" w:rsidR="007A5316" w:rsidRPr="0013020F" w:rsidRDefault="00B4482F" w:rsidP="00CB6A08">
      <w:pPr>
        <w:pStyle w:val="41"/>
        <w:rPr>
          <w:rFonts w:cs="Huawei Sans"/>
          <w:color w:val="CCCCCC"/>
        </w:rPr>
      </w:pPr>
      <w:r w:rsidRPr="006A7646">
        <w:rPr>
          <w:rFonts w:cs="Huawei Sans" w:hint="eastAsia"/>
        </w:rPr>
        <w:t>第</w:t>
      </w:r>
      <w:r w:rsidRPr="006A7646">
        <w:rPr>
          <w:rFonts w:cs="Huawei Sans"/>
        </w:rPr>
        <w:t>4</w:t>
      </w:r>
      <w:r w:rsidR="0023623A">
        <w:rPr>
          <w:rFonts w:cs="Huawei Sans"/>
        </w:rPr>
        <w:t>1</w:t>
      </w:r>
      <w:r w:rsidRPr="006A7646">
        <w:rPr>
          <w:rFonts w:cs="Huawei Sans" w:hint="eastAsia"/>
        </w:rPr>
        <w:t>行，</w:t>
      </w:r>
      <w:r w:rsidR="007A5316" w:rsidRPr="0013020F">
        <w:rPr>
          <w:rFonts w:cs="Huawei Sans" w:hint="eastAsia"/>
        </w:rPr>
        <w:t>修改</w:t>
      </w:r>
      <w:r w:rsidR="007A5316" w:rsidRPr="0013020F">
        <w:rPr>
          <w:rFonts w:cs="Huawei Sans"/>
        </w:rPr>
        <w:t>train_dataset</w:t>
      </w:r>
      <w:r w:rsidR="007A5316" w:rsidRPr="0013020F">
        <w:rPr>
          <w:rFonts w:cs="Huawei Sans" w:hint="eastAsia"/>
        </w:rPr>
        <w:t>的</w:t>
      </w:r>
      <w:r w:rsidR="007A5316" w:rsidRPr="0013020F">
        <w:rPr>
          <w:rFonts w:cs="Huawei Sans"/>
        </w:rPr>
        <w:t>dataset_dir</w:t>
      </w:r>
      <w:r w:rsidR="007A5316" w:rsidRPr="0013020F">
        <w:rPr>
          <w:rFonts w:cs="Huawei Sans" w:hint="eastAsia"/>
        </w:rPr>
        <w:t>为数据处理部分生产的</w:t>
      </w:r>
      <w:r w:rsidR="007A5316" w:rsidRPr="0013020F">
        <w:rPr>
          <w:rFonts w:cs="Huawei Sans"/>
          <w:color w:val="CE9178"/>
        </w:rPr>
        <w:t>alpaca-fastchat2048.mindrecord</w:t>
      </w:r>
      <w:r w:rsidR="007A5316" w:rsidRPr="0013020F">
        <w:rPr>
          <w:rFonts w:cs="Huawei Sans" w:hint="eastAsia"/>
        </w:rPr>
        <w:t>的路径</w:t>
      </w:r>
      <w:r w:rsidR="00E832F4" w:rsidRPr="0013020F">
        <w:rPr>
          <w:rFonts w:cs="Huawei Sans" w:hint="eastAsia"/>
        </w:rPr>
        <w:t>（</w:t>
      </w:r>
      <w:r w:rsidR="00B76792" w:rsidRPr="0013020F">
        <w:rPr>
          <w:rFonts w:cs="Huawei Sans"/>
        </w:rPr>
        <w:t>/home/ma-user/work</w:t>
      </w:r>
      <w:r w:rsidR="00561BC4">
        <w:rPr>
          <w:rFonts w:cs="Huawei Sans" w:hint="eastAsia"/>
        </w:rPr>
        <w:t>/</w:t>
      </w:r>
      <w:r w:rsidR="00561BC4">
        <w:rPr>
          <w:rFonts w:cs="Huawei Sans"/>
        </w:rPr>
        <w:t>llama_lab</w:t>
      </w:r>
      <w:r w:rsidR="00B76792" w:rsidRPr="0013020F">
        <w:rPr>
          <w:rFonts w:cs="Huawei Sans"/>
        </w:rPr>
        <w:t>/stanford_alpaca/alpaca-fastchat2048.mindrecord</w:t>
      </w:r>
      <w:r w:rsidR="00E832F4" w:rsidRPr="0013020F">
        <w:rPr>
          <w:rFonts w:cs="Huawei Sans" w:hint="eastAsia"/>
        </w:rPr>
        <w:t>）</w:t>
      </w:r>
    </w:p>
    <w:p w14:paraId="5E2CBEE3" w14:textId="3AB21470" w:rsidR="00E55C5D" w:rsidRPr="0013020F" w:rsidRDefault="00E55C5D" w:rsidP="00E55C5D">
      <w:pPr>
        <w:pStyle w:val="1e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03F83328" wp14:editId="18E09E0E">
            <wp:extent cx="5354782" cy="9545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捕获1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981" cy="9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1D7" w14:textId="77777777" w:rsidR="009352A9" w:rsidRPr="0013020F" w:rsidRDefault="009352A9" w:rsidP="009352A9">
      <w:pPr>
        <w:pStyle w:val="9"/>
        <w:rPr>
          <w:rFonts w:eastAsia="方正兰亭黑简体" w:cs="Huawei Sans"/>
        </w:rPr>
      </w:pPr>
    </w:p>
    <w:p w14:paraId="7E1D690B" w14:textId="20D667C1" w:rsidR="007A5316" w:rsidRPr="0013020F" w:rsidRDefault="007449EC" w:rsidP="007449EC">
      <w:pPr>
        <w:pStyle w:val="2"/>
        <w:rPr>
          <w:rFonts w:cs="Huawei Sans"/>
        </w:rPr>
      </w:pPr>
      <w:bookmarkStart w:id="41" w:name="_Toc149657452"/>
      <w:bookmarkStart w:id="42" w:name="_Toc149657453"/>
      <w:bookmarkStart w:id="43" w:name="_Toc149657454"/>
      <w:bookmarkStart w:id="44" w:name="_Toc149657455"/>
      <w:bookmarkStart w:id="45" w:name="_Toc149657456"/>
      <w:bookmarkStart w:id="46" w:name="_Toc149809495"/>
      <w:bookmarkEnd w:id="41"/>
      <w:bookmarkEnd w:id="42"/>
      <w:bookmarkEnd w:id="43"/>
      <w:bookmarkEnd w:id="44"/>
      <w:bookmarkEnd w:id="45"/>
      <w:r w:rsidRPr="0013020F">
        <w:rPr>
          <w:rFonts w:cs="Huawei Sans" w:hint="eastAsia"/>
        </w:rPr>
        <w:t>训练</w:t>
      </w:r>
      <w:bookmarkEnd w:id="46"/>
    </w:p>
    <w:p w14:paraId="4953D709" w14:textId="216CC448" w:rsidR="007A5316" w:rsidRPr="0013020F" w:rsidRDefault="00945A3C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使用如下命令开启训练</w:t>
      </w:r>
      <w:r w:rsidR="00DD085D" w:rsidRPr="0013020F">
        <w:rPr>
          <w:rFonts w:cs="Huawei Sans" w:hint="eastAsia"/>
        </w:rPr>
        <w:t>：</w:t>
      </w:r>
    </w:p>
    <w:p w14:paraId="68786F71" w14:textId="22A00696" w:rsidR="00CA68B7" w:rsidRPr="0013020F" w:rsidRDefault="00CA68B7" w:rsidP="00CA68B7">
      <w:pPr>
        <w:pStyle w:val="2f2"/>
        <w:rPr>
          <w:rFonts w:cs="Huawei Sans"/>
        </w:rPr>
      </w:pPr>
      <w:proofErr w:type="gramStart"/>
      <w:r w:rsidRPr="0013020F">
        <w:rPr>
          <w:rFonts w:cs="Huawei Sans"/>
        </w:rPr>
        <w:t>!cd</w:t>
      </w:r>
      <w:proofErr w:type="gramEnd"/>
      <w:r w:rsidRPr="0013020F">
        <w:rPr>
          <w:rFonts w:cs="Huawei Sans"/>
        </w:rPr>
        <w:t xml:space="preserve"> llama_lab/mindformers/scripts/ &amp;&amp; bash run_standalone.sh ../configs/llama/run_llama_7b_lora.yaml 0 finetune</w:t>
      </w:r>
    </w:p>
    <w:p w14:paraId="6F28F982" w14:textId="794FA57A" w:rsidR="007A5316" w:rsidRPr="0013020F" w:rsidRDefault="00F00694" w:rsidP="00F00694">
      <w:pPr>
        <w:pStyle w:val="1e"/>
        <w:rPr>
          <w:rFonts w:cs="Huawei Sans"/>
        </w:rPr>
      </w:pPr>
      <w:r w:rsidRPr="0013020F">
        <w:rPr>
          <w:rFonts w:cs="Huawei Sans"/>
        </w:rPr>
        <w:t>Ps</w:t>
      </w:r>
      <w:r w:rsidR="00404610" w:rsidRPr="006A7646">
        <w:rPr>
          <w:rFonts w:cs="Huawei Sans" w:hint="eastAsia"/>
        </w:rPr>
        <w:t>：</w:t>
      </w:r>
      <w:r w:rsidRPr="0013020F">
        <w:rPr>
          <w:rFonts w:cs="Huawei Sans" w:hint="eastAsia"/>
        </w:rPr>
        <w:t>训练时间约为</w:t>
      </w:r>
      <w:r w:rsidRPr="0013020F">
        <w:rPr>
          <w:rFonts w:cs="Huawei Sans"/>
        </w:rPr>
        <w:t>20mins</w:t>
      </w:r>
    </w:p>
    <w:p w14:paraId="11F8F587" w14:textId="77777777" w:rsidR="007A5316" w:rsidRPr="0013020F" w:rsidRDefault="007A5316" w:rsidP="005C078B">
      <w:pPr>
        <w:pStyle w:val="1e"/>
        <w:rPr>
          <w:rFonts w:cs="Huawei Sans"/>
        </w:rPr>
      </w:pPr>
      <w:r w:rsidRPr="0013020F">
        <w:rPr>
          <w:rFonts w:cs="Huawei Sans" w:hint="eastAsia"/>
        </w:rPr>
        <w:t>输出如下表明训练正常：</w:t>
      </w:r>
    </w:p>
    <w:p w14:paraId="0E9389AE" w14:textId="6DA50BC5" w:rsidR="007A5316" w:rsidRPr="0013020F" w:rsidRDefault="00B92089" w:rsidP="00553864">
      <w:pPr>
        <w:pStyle w:val="1e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6FC17269" wp14:editId="10D41687">
            <wp:extent cx="5534891" cy="1488528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2789" cy="149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390B" w14:textId="77777777" w:rsidR="0036009E" w:rsidRPr="0013020F" w:rsidRDefault="0036009E" w:rsidP="00FB653C">
      <w:pPr>
        <w:pStyle w:val="9"/>
        <w:rPr>
          <w:rFonts w:eastAsia="方正兰亭黑简体" w:cs="Huawei Sans"/>
        </w:rPr>
      </w:pPr>
    </w:p>
    <w:p w14:paraId="4D15956D" w14:textId="30099757" w:rsidR="007A5316" w:rsidRPr="0013020F" w:rsidRDefault="007A5316" w:rsidP="0036009E">
      <w:pPr>
        <w:pStyle w:val="1e"/>
        <w:rPr>
          <w:rFonts w:cs="Huawei Sans"/>
        </w:rPr>
      </w:pPr>
      <w:r w:rsidRPr="0013020F">
        <w:rPr>
          <w:rFonts w:cs="Huawei Sans" w:hint="eastAsia"/>
        </w:rPr>
        <w:t>输出如下</w:t>
      </w:r>
      <w:r w:rsidR="00100832" w:rsidRPr="006A7646">
        <w:rPr>
          <w:rFonts w:cs="Huawei Sans" w:hint="eastAsia"/>
        </w:rPr>
        <w:t>表示</w:t>
      </w:r>
      <w:r w:rsidRPr="0013020F">
        <w:rPr>
          <w:rFonts w:cs="Huawei Sans" w:hint="eastAsia"/>
        </w:rPr>
        <w:t>训练结束：</w:t>
      </w:r>
    </w:p>
    <w:p w14:paraId="50125FCC" w14:textId="7E6EE10E" w:rsidR="007A5316" w:rsidRPr="0013020F" w:rsidRDefault="00B92089" w:rsidP="00553864">
      <w:pPr>
        <w:pStyle w:val="1e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7EBCC9B2" wp14:editId="20EDD4C5">
            <wp:extent cx="5396345" cy="551504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1797" cy="55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EFD8" w14:textId="77777777" w:rsidR="007A5316" w:rsidRPr="0013020F" w:rsidRDefault="007A5316" w:rsidP="00FB653C">
      <w:pPr>
        <w:pStyle w:val="9"/>
        <w:rPr>
          <w:rFonts w:eastAsia="方正兰亭黑简体" w:cs="Huawei Sans"/>
        </w:rPr>
      </w:pPr>
    </w:p>
    <w:p w14:paraId="3B8B3066" w14:textId="69C33278" w:rsidR="007A5316" w:rsidRPr="0013020F" w:rsidRDefault="007A5316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输出模型在</w:t>
      </w:r>
      <w:r w:rsidR="00D35E6C" w:rsidRPr="0013020F">
        <w:rPr>
          <w:rFonts w:cs="Huawei Sans"/>
        </w:rPr>
        <w:t>llama_lab/</w:t>
      </w:r>
      <w:r w:rsidRPr="0013020F">
        <w:rPr>
          <w:rFonts w:cs="Huawei Sans"/>
        </w:rPr>
        <w:t>mindformers/scripts/mf_standalone/output/checkpoint/rank_0</w:t>
      </w:r>
      <w:r w:rsidR="00450D61" w:rsidRPr="0013020F">
        <w:rPr>
          <w:rFonts w:cs="Huawei Sans"/>
        </w:rPr>
        <w:t>/ llama_7b_lora_rank_0-20_5.ckpt</w:t>
      </w:r>
      <w:r w:rsidR="00001769" w:rsidRPr="0013020F">
        <w:rPr>
          <w:rFonts w:cs="Huawei Sans" w:hint="eastAsia"/>
        </w:rPr>
        <w:t>。</w:t>
      </w:r>
    </w:p>
    <w:p w14:paraId="72774085" w14:textId="77777777" w:rsidR="007A5316" w:rsidRPr="0013020F" w:rsidRDefault="007A5316" w:rsidP="00082B45">
      <w:pPr>
        <w:pStyle w:val="2"/>
        <w:rPr>
          <w:rFonts w:cs="Huawei Sans"/>
          <w:lang w:eastAsia="zh-CN"/>
        </w:rPr>
      </w:pPr>
      <w:bookmarkStart w:id="47" w:name="_Toc149657458"/>
      <w:bookmarkStart w:id="48" w:name="_Toc149809496"/>
      <w:bookmarkEnd w:id="47"/>
      <w:r w:rsidRPr="0013020F">
        <w:rPr>
          <w:rFonts w:cs="Huawei Sans" w:hint="eastAsia"/>
          <w:lang w:eastAsia="zh-CN"/>
        </w:rPr>
        <w:t>使用微调后的模型推理</w:t>
      </w:r>
      <w:bookmarkEnd w:id="48"/>
    </w:p>
    <w:p w14:paraId="63F3144B" w14:textId="0264B34B" w:rsidR="007A5316" w:rsidRPr="0013020F" w:rsidRDefault="002F78EE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使用本实验包准备好的推理脚本（可以根据自己感兴趣的来提问</w:t>
      </w:r>
      <w:r w:rsidR="00DE3C30" w:rsidRPr="0013020F">
        <w:rPr>
          <w:rFonts w:cs="Huawei Sans" w:hint="eastAsia"/>
        </w:rPr>
        <w:t>，可修改</w:t>
      </w:r>
      <w:r w:rsidR="00DE3C30" w:rsidRPr="0013020F">
        <w:rPr>
          <w:rFonts w:cs="Huawei Sans"/>
        </w:rPr>
        <w:t>mindformers</w:t>
      </w:r>
      <w:r w:rsidR="00DE3C30" w:rsidRPr="0013020F">
        <w:rPr>
          <w:rFonts w:cs="Huawei Sans" w:hint="eastAsia"/>
        </w:rPr>
        <w:t>下的</w:t>
      </w:r>
      <w:r w:rsidR="00DE3C30" w:rsidRPr="0013020F">
        <w:rPr>
          <w:rFonts w:cs="Huawei Sans"/>
        </w:rPr>
        <w:t>lora_infer.py</w:t>
      </w:r>
      <w:r w:rsidRPr="0013020F">
        <w:rPr>
          <w:rFonts w:cs="Huawei Sans" w:hint="eastAsia"/>
        </w:rPr>
        <w:t>）</w:t>
      </w:r>
    </w:p>
    <w:p w14:paraId="3D9E5833" w14:textId="7EAA7491" w:rsidR="00DE3C30" w:rsidRPr="0013020F" w:rsidRDefault="00C86730" w:rsidP="00DE3C30">
      <w:pPr>
        <w:pStyle w:val="2f2"/>
        <w:rPr>
          <w:rFonts w:cs="Huawei Sans"/>
        </w:rPr>
      </w:pPr>
      <w:proofErr w:type="gramStart"/>
      <w:r w:rsidRPr="0013020F">
        <w:rPr>
          <w:rFonts w:cs="Huawei Sans"/>
        </w:rPr>
        <w:t>!cd</w:t>
      </w:r>
      <w:proofErr w:type="gramEnd"/>
      <w:r w:rsidRPr="0013020F">
        <w:rPr>
          <w:rFonts w:cs="Huawei Sans"/>
        </w:rPr>
        <w:t xml:space="preserve"> llama_lab/mindformers &amp;&amp; python lora_infer.py</w:t>
      </w:r>
    </w:p>
    <w:p w14:paraId="032A9911" w14:textId="796EABB5" w:rsidR="007A5316" w:rsidRPr="0013020F" w:rsidRDefault="00E10FF9" w:rsidP="0013020F">
      <w:pPr>
        <w:pStyle w:val="1e"/>
        <w:rPr>
          <w:rFonts w:cs="Huawei Sans"/>
        </w:rPr>
      </w:pPr>
      <w:r w:rsidRPr="0013020F">
        <w:rPr>
          <w:rFonts w:cs="Huawei Sans" w:hint="eastAsia"/>
        </w:rPr>
        <w:t>推理结果可显示</w:t>
      </w:r>
      <w:r w:rsidR="007A5316" w:rsidRPr="0013020F">
        <w:rPr>
          <w:rFonts w:cs="Huawei Sans" w:hint="eastAsia"/>
        </w:rPr>
        <w:t>在学得新的知识以外，也</w:t>
      </w:r>
      <w:r w:rsidR="006B0DBB" w:rsidRPr="0013020F">
        <w:rPr>
          <w:rFonts w:cs="Huawei Sans" w:hint="eastAsia"/>
        </w:rPr>
        <w:t>保留了之前的</w:t>
      </w:r>
      <w:r w:rsidR="007A5316" w:rsidRPr="0013020F">
        <w:rPr>
          <w:rFonts w:cs="Huawei Sans" w:hint="eastAsia"/>
        </w:rPr>
        <w:t>专家级语言能力</w:t>
      </w:r>
      <w:r w:rsidR="006B0DBB" w:rsidRPr="0013020F">
        <w:rPr>
          <w:rFonts w:cs="Huawei Sans" w:hint="eastAsia"/>
        </w:rPr>
        <w:t>（之前的能力会有所下降）</w:t>
      </w:r>
      <w:r w:rsidR="007A5316" w:rsidRPr="0013020F">
        <w:rPr>
          <w:rFonts w:cs="Huawei Sans" w:hint="eastAsia"/>
        </w:rPr>
        <w:t>，如图：</w:t>
      </w:r>
    </w:p>
    <w:p w14:paraId="143ECA2A" w14:textId="7F42C4C5" w:rsidR="007A5316" w:rsidRPr="0013020F" w:rsidRDefault="002102F5" w:rsidP="005C7E3C">
      <w:pPr>
        <w:pStyle w:val="1e"/>
        <w:jc w:val="center"/>
        <w:rPr>
          <w:rFonts w:cs="Huawei Sans"/>
        </w:rPr>
      </w:pPr>
      <w:r w:rsidRPr="0013020F">
        <w:rPr>
          <w:rFonts w:cs="Huawei Sans"/>
          <w:noProof/>
        </w:rPr>
        <w:drawing>
          <wp:inline distT="0" distB="0" distL="0" distR="0" wp14:anchorId="3F83B1D4" wp14:editId="3669E147">
            <wp:extent cx="5571934" cy="3027622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8005" cy="303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14AE" w14:textId="77777777" w:rsidR="00FB653C" w:rsidRPr="0013020F" w:rsidRDefault="00FB653C" w:rsidP="00FB653C">
      <w:pPr>
        <w:pStyle w:val="9"/>
        <w:rPr>
          <w:rFonts w:eastAsia="方正兰亭黑简体" w:cs="Huawei Sans"/>
        </w:rPr>
      </w:pPr>
    </w:p>
    <w:p w14:paraId="04C64E5A" w14:textId="5D721191" w:rsidR="007A5316" w:rsidRPr="0013020F" w:rsidRDefault="007A5316" w:rsidP="00D31BF0">
      <w:pPr>
        <w:pStyle w:val="41"/>
        <w:numPr>
          <w:ilvl w:val="0"/>
          <w:numId w:val="0"/>
        </w:numPr>
        <w:ind w:left="1446"/>
        <w:rPr>
          <w:rFonts w:cs="Huawei Sans"/>
        </w:rPr>
      </w:pPr>
    </w:p>
    <w:p w14:paraId="7C18C136" w14:textId="5CB93724" w:rsidR="00157D7C" w:rsidRPr="0013020F" w:rsidRDefault="00157D7C" w:rsidP="00D31BF0">
      <w:pPr>
        <w:pStyle w:val="41"/>
        <w:numPr>
          <w:ilvl w:val="0"/>
          <w:numId w:val="0"/>
        </w:numPr>
        <w:ind w:left="1446"/>
        <w:rPr>
          <w:rFonts w:cs="Huawei Sans"/>
        </w:rPr>
      </w:pPr>
    </w:p>
    <w:p w14:paraId="48854A1A" w14:textId="3C78A21C" w:rsidR="00157D7C" w:rsidRPr="0013020F" w:rsidRDefault="00157D7C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  <w:kern w:val="2"/>
          <w:sz w:val="21"/>
          <w:szCs w:val="21"/>
        </w:rPr>
      </w:pPr>
      <w:r w:rsidRPr="0013020F">
        <w:rPr>
          <w:rFonts w:ascii="Huawei Sans" w:hAnsi="Huawei Sans" w:cs="Huawei Sans" w:hint="eastAsia"/>
        </w:rPr>
        <w:br w:type="page"/>
      </w:r>
    </w:p>
    <w:p w14:paraId="7AEFDDC4" w14:textId="38CBB77D" w:rsidR="00157D7C" w:rsidRPr="006A7646" w:rsidRDefault="00157D7C" w:rsidP="00157D7C">
      <w:pPr>
        <w:pStyle w:val="1"/>
      </w:pPr>
      <w:bookmarkStart w:id="49" w:name="_Toc149809497"/>
      <w:r w:rsidRPr="006A7646">
        <w:rPr>
          <w:rFonts w:hint="eastAsia"/>
        </w:rPr>
        <w:lastRenderedPageBreak/>
        <w:t>课后思考题</w:t>
      </w:r>
      <w:bookmarkEnd w:id="49"/>
    </w:p>
    <w:p w14:paraId="66EF5376" w14:textId="77777777" w:rsidR="001D674E" w:rsidRPr="0013020F" w:rsidRDefault="00736962" w:rsidP="001D674E">
      <w:pPr>
        <w:pStyle w:val="2"/>
        <w:rPr>
          <w:rFonts w:cs="Huawei Sans"/>
          <w:lang w:eastAsia="zh-CN"/>
        </w:rPr>
      </w:pPr>
      <w:bookmarkStart w:id="50" w:name="_Toc149809498"/>
      <w:r w:rsidRPr="0013020F">
        <w:rPr>
          <w:rFonts w:cs="Huawei Sans" w:hint="eastAsia"/>
          <w:lang w:eastAsia="zh-CN"/>
        </w:rPr>
        <w:t>思考题一</w:t>
      </w:r>
      <w:bookmarkEnd w:id="50"/>
    </w:p>
    <w:p w14:paraId="0F1EA861" w14:textId="7438AB46" w:rsidR="001D674E" w:rsidRPr="0013020F" w:rsidRDefault="001D674E" w:rsidP="001D674E">
      <w:pPr>
        <w:pStyle w:val="1e"/>
        <w:rPr>
          <w:rFonts w:cs="Huawei Sans"/>
        </w:rPr>
      </w:pPr>
      <w:r w:rsidRPr="0013020F">
        <w:rPr>
          <w:rFonts w:cs="Huawei Sans" w:hint="eastAsia"/>
        </w:rPr>
        <w:t>根据</w:t>
      </w:r>
      <w:r w:rsidRPr="0013020F">
        <w:rPr>
          <w:rFonts w:cs="Huawei Sans"/>
        </w:rPr>
        <w:t>alpaca_data.json</w:t>
      </w:r>
      <w:r w:rsidRPr="0013020F">
        <w:rPr>
          <w:rFonts w:cs="Huawei Sans" w:hint="eastAsia"/>
        </w:rPr>
        <w:t>修改对应的数据，重新微调训练</w:t>
      </w:r>
      <w:r w:rsidR="00137758" w:rsidRPr="0013020F">
        <w:rPr>
          <w:rFonts w:cs="Huawei Sans" w:hint="eastAsia"/>
        </w:rPr>
        <w:t>，</w:t>
      </w:r>
      <w:r w:rsidRPr="0013020F">
        <w:rPr>
          <w:rFonts w:cs="Huawei Sans" w:hint="eastAsia"/>
        </w:rPr>
        <w:t>把</w:t>
      </w:r>
      <w:r w:rsidRPr="0013020F">
        <w:rPr>
          <w:rFonts w:cs="Huawei Sans"/>
        </w:rPr>
        <w:t>llama7b</w:t>
      </w:r>
      <w:r w:rsidRPr="0013020F">
        <w:rPr>
          <w:rFonts w:cs="Huawei Sans" w:hint="eastAsia"/>
        </w:rPr>
        <w:t>模型做成智慧校园回答机器人。</w:t>
      </w:r>
    </w:p>
    <w:p w14:paraId="5F42EE78" w14:textId="11B015A7" w:rsidR="00FD1D09" w:rsidRDefault="00FD1D09" w:rsidP="001D674E">
      <w:pPr>
        <w:pStyle w:val="1e"/>
        <w:rPr>
          <w:rFonts w:cs="Huawei Sans"/>
        </w:rPr>
      </w:pPr>
      <w:r>
        <w:rPr>
          <w:rFonts w:cs="Huawei Sans" w:hint="eastAsia"/>
        </w:rPr>
        <w:t>示例：</w:t>
      </w:r>
    </w:p>
    <w:p w14:paraId="51D2803E" w14:textId="2B3B7080" w:rsidR="00FD1D09" w:rsidRDefault="001D674E" w:rsidP="001D674E">
      <w:pPr>
        <w:pStyle w:val="1e"/>
        <w:rPr>
          <w:rFonts w:cs="Huawei Sans"/>
        </w:rPr>
      </w:pPr>
      <w:r w:rsidRPr="0013020F">
        <w:rPr>
          <w:rFonts w:cs="Huawei Sans"/>
        </w:rPr>
        <w:t>Q</w:t>
      </w:r>
      <w:r w:rsidR="002F63D9" w:rsidRPr="006A7646">
        <w:rPr>
          <w:rFonts w:cs="Huawei Sans" w:hint="eastAsia"/>
        </w:rPr>
        <w:t>：</w:t>
      </w:r>
      <w:r w:rsidRPr="0013020F">
        <w:rPr>
          <w:rFonts w:cs="Huawei Sans" w:hint="eastAsia"/>
        </w:rPr>
        <w:t>如何充值校园卡？</w:t>
      </w:r>
    </w:p>
    <w:p w14:paraId="0586D87C" w14:textId="1DA55F12" w:rsidR="001D674E" w:rsidRPr="0013020F" w:rsidRDefault="001D674E" w:rsidP="001D674E">
      <w:pPr>
        <w:pStyle w:val="1e"/>
        <w:rPr>
          <w:rFonts w:cs="Huawei Sans"/>
        </w:rPr>
      </w:pPr>
      <w:r w:rsidRPr="0013020F">
        <w:rPr>
          <w:rFonts w:cs="Huawei Sans"/>
        </w:rPr>
        <w:t>A: 1</w:t>
      </w:r>
      <w:r w:rsidRPr="0013020F">
        <w:rPr>
          <w:rFonts w:cs="Huawei Sans" w:hint="eastAsia"/>
        </w:rPr>
        <w:t>、打开缴费平台首页</w:t>
      </w:r>
      <w:r w:rsidRPr="0013020F">
        <w:rPr>
          <w:rFonts w:cs="Huawei Sans"/>
        </w:rPr>
        <w:t>,</w:t>
      </w:r>
      <w:r w:rsidRPr="0013020F">
        <w:rPr>
          <w:rFonts w:cs="Huawei Sans" w:hint="eastAsia"/>
        </w:rPr>
        <w:t>点击校内用户</w:t>
      </w:r>
      <w:r w:rsidRPr="0013020F">
        <w:rPr>
          <w:rFonts w:cs="Huawei Sans"/>
        </w:rPr>
        <w:t> 2</w:t>
      </w:r>
      <w:r w:rsidRPr="0013020F">
        <w:rPr>
          <w:rFonts w:cs="Huawei Sans" w:hint="eastAsia"/>
        </w:rPr>
        <w:t>、输入学工号、密码、验证码点击登录</w:t>
      </w:r>
      <w:r w:rsidRPr="0013020F">
        <w:rPr>
          <w:rFonts w:cs="Huawei Sans"/>
        </w:rPr>
        <w:t xml:space="preserve"> 3</w:t>
      </w:r>
      <w:r w:rsidRPr="0013020F">
        <w:rPr>
          <w:rFonts w:cs="Huawei Sans" w:hint="eastAsia"/>
        </w:rPr>
        <w:t>、选择对应的缴费项</w:t>
      </w:r>
      <w:r w:rsidRPr="0013020F">
        <w:rPr>
          <w:rFonts w:cs="Huawei Sans"/>
        </w:rPr>
        <w:t xml:space="preserve"> 4</w:t>
      </w:r>
      <w:r w:rsidRPr="0013020F">
        <w:rPr>
          <w:rFonts w:cs="Huawei Sans" w:hint="eastAsia"/>
        </w:rPr>
        <w:t>、确认缴费名称和缴费金额</w:t>
      </w:r>
      <w:r w:rsidR="000A1CBB">
        <w:rPr>
          <w:rFonts w:cs="Huawei Sans" w:hint="eastAsia"/>
        </w:rPr>
        <w:t>，</w:t>
      </w:r>
      <w:r w:rsidRPr="0013020F">
        <w:rPr>
          <w:rFonts w:cs="Huawei Sans" w:hint="eastAsia"/>
        </w:rPr>
        <w:t>然后点击去结算</w:t>
      </w:r>
      <w:r w:rsidRPr="0013020F">
        <w:rPr>
          <w:rFonts w:cs="Huawei Sans"/>
        </w:rPr>
        <w:t xml:space="preserve"> 5</w:t>
      </w:r>
      <w:r w:rsidRPr="0013020F">
        <w:rPr>
          <w:rFonts w:cs="Huawei Sans" w:hint="eastAsia"/>
        </w:rPr>
        <w:t>、确认缴费金额</w:t>
      </w:r>
      <w:r w:rsidRPr="0013020F">
        <w:rPr>
          <w:rFonts w:cs="Huawei Sans"/>
        </w:rPr>
        <w:t>,</w:t>
      </w:r>
      <w:r w:rsidRPr="0013020F">
        <w:rPr>
          <w:rFonts w:cs="Huawei Sans" w:hint="eastAsia"/>
        </w:rPr>
        <w:t>选择支付方式</w:t>
      </w:r>
      <w:r w:rsidR="008C4727">
        <w:rPr>
          <w:rFonts w:cs="Huawei Sans" w:hint="eastAsia"/>
        </w:rPr>
        <w:t>，</w:t>
      </w:r>
      <w:r w:rsidRPr="0013020F">
        <w:rPr>
          <w:rFonts w:cs="Huawei Sans" w:hint="eastAsia"/>
        </w:rPr>
        <w:t>点击立即支付</w:t>
      </w:r>
      <w:r w:rsidR="00311E5F" w:rsidRPr="0013020F">
        <w:rPr>
          <w:rFonts w:cs="Huawei Sans" w:hint="eastAsia"/>
        </w:rPr>
        <w:t>等等</w:t>
      </w:r>
      <w:r w:rsidR="00BC3397" w:rsidRPr="006A7646">
        <w:rPr>
          <w:rFonts w:cs="Huawei Sans" w:hint="eastAsia"/>
        </w:rPr>
        <w:t>。</w:t>
      </w:r>
    </w:p>
    <w:p w14:paraId="41EF9958" w14:textId="4412C5B8" w:rsidR="003A6B02" w:rsidRPr="0013020F" w:rsidRDefault="00040AC6" w:rsidP="003A6B02">
      <w:pPr>
        <w:pStyle w:val="2"/>
        <w:rPr>
          <w:rFonts w:cs="Huawei Sans"/>
          <w:lang w:eastAsia="zh-CN"/>
        </w:rPr>
      </w:pPr>
      <w:bookmarkStart w:id="51" w:name="_Toc149809499"/>
      <w:r w:rsidRPr="0013020F">
        <w:rPr>
          <w:rFonts w:cs="Huawei Sans" w:hint="eastAsia"/>
          <w:lang w:eastAsia="zh-CN"/>
        </w:rPr>
        <w:t>思考题二</w:t>
      </w:r>
      <w:bookmarkEnd w:id="51"/>
    </w:p>
    <w:p w14:paraId="1F3805B4" w14:textId="44F4AF9A" w:rsidR="003A6B02" w:rsidRPr="0013020F" w:rsidRDefault="00840BC0" w:rsidP="003A6B02">
      <w:pPr>
        <w:pStyle w:val="1e"/>
        <w:rPr>
          <w:rFonts w:cs="Huawei Sans"/>
        </w:rPr>
      </w:pPr>
      <w:r>
        <w:rPr>
          <w:rFonts w:cs="Huawei Sans" w:hint="eastAsia"/>
        </w:rPr>
        <w:t>在</w:t>
      </w:r>
      <w:r w:rsidRPr="00840BC0">
        <w:rPr>
          <w:rFonts w:cs="Huawei Sans" w:hint="eastAsia"/>
        </w:rPr>
        <w:t>llama_lab</w:t>
      </w:r>
      <w:r>
        <w:rPr>
          <w:rFonts w:cs="Huawei Sans" w:hint="eastAsia"/>
        </w:rPr>
        <w:t>/</w:t>
      </w:r>
      <w:r>
        <w:rPr>
          <w:rFonts w:cs="Huawei Sans"/>
        </w:rPr>
        <w:t>mindformers/research</w:t>
      </w:r>
      <w:r w:rsidR="00DC4109">
        <w:rPr>
          <w:rFonts w:cs="Huawei Sans" w:hint="eastAsia"/>
        </w:rPr>
        <w:t>文件夹</w:t>
      </w:r>
      <w:r>
        <w:rPr>
          <w:rFonts w:cs="Huawei Sans" w:hint="eastAsia"/>
        </w:rPr>
        <w:t>下面有其他主流的大语言模型，可以尝试去运行推理和微调</w:t>
      </w:r>
      <w:r w:rsidR="009D70A0" w:rsidRPr="0013020F">
        <w:rPr>
          <w:rFonts w:cs="Huawei Sans" w:hint="eastAsia"/>
        </w:rPr>
        <w:t>。</w:t>
      </w:r>
    </w:p>
    <w:p w14:paraId="0C32C9F6" w14:textId="4F4A8292" w:rsidR="00B93C0D" w:rsidRPr="0013020F" w:rsidRDefault="00040AC6" w:rsidP="00D4250D">
      <w:pPr>
        <w:pStyle w:val="2"/>
        <w:rPr>
          <w:rFonts w:cs="Huawei Sans"/>
          <w:lang w:eastAsia="zh-CN"/>
        </w:rPr>
      </w:pPr>
      <w:bookmarkStart w:id="52" w:name="_Toc149809500"/>
      <w:r w:rsidRPr="0013020F">
        <w:rPr>
          <w:rFonts w:cs="Huawei Sans" w:hint="eastAsia"/>
          <w:lang w:eastAsia="zh-CN"/>
        </w:rPr>
        <w:t>思考题三</w:t>
      </w:r>
      <w:bookmarkEnd w:id="52"/>
    </w:p>
    <w:p w14:paraId="787FF33A" w14:textId="65A45F48" w:rsidR="00D4250D" w:rsidRPr="0013020F" w:rsidRDefault="002A5388" w:rsidP="00D4250D">
      <w:pPr>
        <w:pStyle w:val="1e"/>
        <w:rPr>
          <w:rFonts w:cs="Huawei Sans"/>
        </w:rPr>
      </w:pPr>
      <w:r w:rsidRPr="0013020F">
        <w:rPr>
          <w:rFonts w:cs="Huawei Sans" w:hint="eastAsia"/>
        </w:rPr>
        <w:t>尝试修改</w:t>
      </w:r>
      <w:r w:rsidR="0066008E" w:rsidRPr="0013020F">
        <w:rPr>
          <w:rFonts w:cs="Huawei Sans"/>
        </w:rPr>
        <w:t>yaml</w:t>
      </w:r>
      <w:r w:rsidR="0066008E" w:rsidRPr="0013020F">
        <w:rPr>
          <w:rFonts w:cs="Huawei Sans" w:hint="eastAsia"/>
        </w:rPr>
        <w:t>文件里的其他参数（如</w:t>
      </w:r>
      <w:r w:rsidR="0066008E" w:rsidRPr="0013020F">
        <w:rPr>
          <w:rFonts w:cs="Huawei Sans"/>
        </w:rPr>
        <w:t>optimizer,lr schedule</w:t>
      </w:r>
      <w:r w:rsidR="0077263E" w:rsidRPr="0013020F">
        <w:rPr>
          <w:rFonts w:cs="Huawei Sans"/>
        </w:rPr>
        <w:t>,etc</w:t>
      </w:r>
      <w:r w:rsidR="0066008E" w:rsidRPr="0013020F">
        <w:rPr>
          <w:rFonts w:cs="Huawei Sans" w:hint="eastAsia"/>
        </w:rPr>
        <w:t>）</w:t>
      </w:r>
      <w:r w:rsidR="0066008E" w:rsidRPr="0013020F">
        <w:rPr>
          <w:rFonts w:cs="Huawei Sans"/>
        </w:rPr>
        <w:t>,</w:t>
      </w:r>
      <w:r w:rsidR="0066008E" w:rsidRPr="0013020F">
        <w:rPr>
          <w:rFonts w:cs="Huawei Sans" w:hint="eastAsia"/>
        </w:rPr>
        <w:t>看能否达到其他更好的效果。</w:t>
      </w:r>
    </w:p>
    <w:sectPr w:rsidR="00D4250D" w:rsidRPr="0013020F" w:rsidSect="00607722">
      <w:headerReference w:type="default" r:id="rId39"/>
      <w:footerReference w:type="default" r:id="rId40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7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22"/>
    </wne:keymap>
    <wne:keymap wne:kcmPrimary="0473">
      <wne:acd wne:acdName="acd23"/>
    </wne:keymap>
    <wne:keymap wne:kcmPrimary="0474">
      <wne:acd wne:acdName="acd24"/>
    </wne:keymap>
    <wne:keymap wne:kcmPrimary="0475">
      <wne:acd wne:acdName="acd25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rgValue="AgA1AC4AaIg8aAdomJg="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rgValue="AgAxAC4AY2uHZQ==" wne:acdName="acd13" wne:fciIndexBasedOn="0065"/>
    <wne:acd wne:argValue="AgAyAC4AfVTkTg=="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zAC4AZWukmg==" wne:acdName="acd22" wne:fciIndexBasedOn="0065"/>
    <wne:acd wne:argValue="AgA0AC4A+06hUg==" wne:acdName="acd23" wne:fciIndexBasedOn="0065"/>
    <wne:acd wne:argValue="AgA1AC4AaIg8aIdlV1s=" wne:acdName="acd24" wne:fciIndexBasedOn="0065"/>
    <wne:acd wne:argValue="AgA2AC4ATVIAig==" wne:acdName="acd25" wne:fciIndexBasedOn="0065"/>
    <wne:acd wne:acdName="acd26" wne:fciIndexBasedOn="0065"/>
    <wne:acd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15124" w14:textId="77777777" w:rsidR="00F6277F" w:rsidRDefault="00F6277F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E98F33A" w14:textId="77777777" w:rsidR="00F6277F" w:rsidRDefault="00F6277F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panose1 w:val="020B0604020202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uaweiSans-Regular">
    <w:altName w:val="Times New Roman"/>
    <w:panose1 w:val="020B0604020202020204"/>
    <w:charset w:val="00"/>
    <w:family w:val="roman"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panose1 w:val="020B0604020202020204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KaiTi_GB2312"/>
    <w:panose1 w:val="020B0604020202020204"/>
    <w:charset w:val="86"/>
    <w:family w:val="modern"/>
    <w:pitch w:val="fixed"/>
    <w:sig w:usb0="00000001" w:usb1="080E0000" w:usb2="00000010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004097" w:rsidRPr="00404D2E" w14:paraId="43759C22" w14:textId="77777777">
      <w:trPr>
        <w:trHeight w:val="468"/>
      </w:trPr>
      <w:tc>
        <w:tcPr>
          <w:tcW w:w="3224" w:type="dxa"/>
        </w:tcPr>
        <w:p w14:paraId="718ECA14" w14:textId="77777777" w:rsidR="00004097" w:rsidRPr="00404D2E" w:rsidRDefault="00004097" w:rsidP="00790CE5">
          <w:pPr>
            <w:pStyle w:val="HeadingLeft"/>
            <w:jc w:val="both"/>
            <w:rPr>
              <w:rFonts w:hint="eastAsia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noProof/>
            </w:rPr>
            <w:t>i</w:t>
          </w:r>
          <w:r>
            <w:rPr>
              <w:noProof/>
            </w:rPr>
            <w:fldChar w:fldCharType="end"/>
          </w:r>
        </w:p>
      </w:tc>
      <w:tc>
        <w:tcPr>
          <w:tcW w:w="3224" w:type="dxa"/>
        </w:tcPr>
        <w:p w14:paraId="012F80A4" w14:textId="77777777" w:rsidR="00004097" w:rsidRDefault="00004097" w:rsidP="00790CE5">
          <w:pPr>
            <w:pStyle w:val="HeadingMiddle"/>
            <w:rPr>
              <w:rFonts w:hint="eastAsia"/>
            </w:rPr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107072">
            <w:rPr>
              <w:rFonts w:hint="eastAsia"/>
              <w:bCs/>
            </w:rPr>
            <w:t>华为专有和保密信息</w:t>
          </w:r>
        </w:p>
        <w:p w14:paraId="158EFDD1" w14:textId="77777777" w:rsidR="00004097" w:rsidRPr="00404D2E" w:rsidRDefault="00004097" w:rsidP="00790CE5">
          <w:pPr>
            <w:pStyle w:val="HeadingMiddle"/>
            <w:rPr>
              <w:rFonts w:hint="eastAsia"/>
            </w:rPr>
          </w:pPr>
          <w:r>
            <w:rPr>
              <w:rFonts w:hint="eastAsia"/>
            </w:rPr>
            <w:t>版权所有</w:t>
          </w:r>
          <w:r>
            <w:rPr>
              <w:rFonts w:hint="eastAsia"/>
            </w:rPr>
            <w:t xml:space="preserve"> © </w:t>
          </w:r>
          <w:r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29ABEB7B" w14:textId="77777777" w:rsidR="00004097" w:rsidRPr="00404D2E" w:rsidRDefault="00004097" w:rsidP="00790CE5">
          <w:pPr>
            <w:pStyle w:val="HeadingRight"/>
            <w:wordWrap w:val="0"/>
            <w:rPr>
              <w:rFonts w:hint="eastAsia"/>
            </w:rPr>
          </w:pPr>
          <w:r>
            <w:rPr>
              <w:rFonts w:hint="eastAsia"/>
            </w:rPr>
            <w:t>文档版本</w:t>
          </w:r>
          <w:r>
            <w:rPr>
              <w:rFonts w:hint="eastAsia"/>
            </w:rPr>
            <w:t xml:space="preserve"> </w:t>
          </w:r>
          <w:r>
            <w:fldChar w:fldCharType="begin"/>
          </w:r>
          <w:r>
            <w:instrText xml:space="preserve"> DOCPROPERTY  DocumentVersion </w:instrText>
          </w:r>
          <w:r>
            <w:fldChar w:fldCharType="separate"/>
          </w:r>
          <w:r>
            <w:t>01</w:t>
          </w:r>
          <w:r>
            <w:fldChar w:fldCharType="end"/>
          </w:r>
          <w:r>
            <w:t xml:space="preserve"> </w:t>
          </w:r>
          <w:r>
            <w:rPr>
              <w:rFonts w:hint="eastAsia"/>
            </w:rPr>
            <w:t>(</w:t>
          </w:r>
          <w:r>
            <w:fldChar w:fldCharType="begin"/>
          </w:r>
          <w:r>
            <w:instrText xml:space="preserve"> DOCPROPERTY  ReleaseDate </w:instrText>
          </w:r>
          <w:r>
            <w:fldChar w:fldCharType="separate"/>
          </w:r>
          <w:r>
            <w:t>2015-12</w:t>
          </w:r>
          <w:r>
            <w:fldChar w:fldCharType="end"/>
          </w:r>
          <w:r>
            <w:rPr>
              <w:rFonts w:hint="eastAsia"/>
            </w:rPr>
            <w:t>)</w:t>
          </w:r>
        </w:p>
      </w:tc>
    </w:tr>
  </w:tbl>
  <w:p w14:paraId="11F3A503" w14:textId="77777777" w:rsidR="00004097" w:rsidRDefault="00004097" w:rsidP="00790CE5">
    <w:pPr>
      <w:pStyle w:val="HeadingRight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4965507"/>
      <w:docPartObj>
        <w:docPartGallery w:val="Page Numbers (Bottom of Page)"/>
        <w:docPartUnique/>
      </w:docPartObj>
    </w:sdtPr>
    <w:sdtContent>
      <w:p w14:paraId="787C9265" w14:textId="19A1AFC8" w:rsidR="00004097" w:rsidRDefault="00004097">
        <w:pPr>
          <w:pStyle w:val="ae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C2A1E">
          <w:rPr>
            <w:rFonts w:hint="eastAsia"/>
            <w:noProof/>
            <w:lang w:val="zh-CN"/>
          </w:rPr>
          <w:t>1</w:t>
        </w:r>
        <w:r>
          <w:fldChar w:fldCharType="end"/>
        </w:r>
      </w:p>
    </w:sdtContent>
  </w:sdt>
  <w:p w14:paraId="5E091D02" w14:textId="77777777" w:rsidR="00004097" w:rsidRDefault="00004097">
    <w:pPr>
      <w:pStyle w:val="ae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3F3D7" w14:textId="71F94226" w:rsidR="00004097" w:rsidRDefault="00004097">
    <w:pPr>
      <w:pStyle w:val="ae"/>
      <w:rPr>
        <w:rFonts w:hint="eastAsia"/>
      </w:rPr>
    </w:pPr>
  </w:p>
  <w:p w14:paraId="2AF475E3" w14:textId="77777777" w:rsidR="00004097" w:rsidRDefault="00004097">
    <w:pPr>
      <w:pStyle w:val="ae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B858F" w14:textId="77777777" w:rsidR="00F6277F" w:rsidRDefault="00F6277F" w:rsidP="00940D2A">
      <w:pPr>
        <w:spacing w:before="0" w:after="0" w:line="240" w:lineRule="auto"/>
        <w:rPr>
          <w:rFonts w:hint="eastAsia"/>
        </w:rPr>
      </w:pPr>
      <w:r>
        <w:rPr>
          <w:rFonts w:hint="eastAsia"/>
        </w:rPr>
        <w:separator/>
      </w:r>
    </w:p>
  </w:footnote>
  <w:footnote w:type="continuationSeparator" w:id="0">
    <w:p w14:paraId="24D21217" w14:textId="77777777" w:rsidR="00F6277F" w:rsidRDefault="00F6277F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004097" w:rsidRPr="00B75E83" w14:paraId="6BC568E8" w14:textId="77777777">
      <w:trPr>
        <w:trHeight w:val="851"/>
      </w:trPr>
      <w:tc>
        <w:tcPr>
          <w:tcW w:w="4820" w:type="dxa"/>
          <w:vAlign w:val="bottom"/>
        </w:tcPr>
        <w:p w14:paraId="07B63D85" w14:textId="77777777" w:rsidR="00004097" w:rsidRPr="00E031EC" w:rsidRDefault="00004097" w:rsidP="00790CE5">
          <w:pPr>
            <w:pStyle w:val="HeadingLeft"/>
            <w:rPr>
              <w:rFonts w:cs="Times New Roman" w:hint="eastAsia"/>
            </w:rPr>
          </w:pPr>
        </w:p>
      </w:tc>
      <w:tc>
        <w:tcPr>
          <w:tcW w:w="4840" w:type="dxa"/>
          <w:vAlign w:val="bottom"/>
        </w:tcPr>
        <w:p w14:paraId="7562C864" w14:textId="77777777" w:rsidR="00004097" w:rsidRDefault="00004097" w:rsidP="00790CE5">
          <w:pPr>
            <w:pStyle w:val="HeadingRight"/>
            <w:rPr>
              <w:rFonts w:hint="eastAsia"/>
            </w:rPr>
          </w:pPr>
          <w:r>
            <w:fldChar w:fldCharType="begin"/>
          </w:r>
          <w:r>
            <w:instrText xml:space="preserve"> DOCPROPERTY  "Product&amp;Project Name" </w:instrText>
          </w:r>
          <w:r>
            <w:fldChar w:fldCharType="end"/>
          </w:r>
        </w:p>
        <w:p w14:paraId="69AEA38E" w14:textId="77777777" w:rsidR="00004097" w:rsidRPr="00B75E83" w:rsidRDefault="00004097" w:rsidP="00790CE5">
          <w:pPr>
            <w:pStyle w:val="HeadingRight"/>
            <w:rPr>
              <w:rFonts w:cs="Times New Roman" w:hint="eastAsia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end"/>
          </w:r>
        </w:p>
      </w:tc>
    </w:tr>
  </w:tbl>
  <w:p w14:paraId="0F5682D2" w14:textId="77777777" w:rsidR="00004097" w:rsidRDefault="00004097" w:rsidP="00790CE5">
    <w:pPr>
      <w:pStyle w:val="HeadingRight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004097" w:rsidRPr="00B75E83" w14:paraId="241C0EA2" w14:textId="77777777">
      <w:trPr>
        <w:trHeight w:val="851"/>
      </w:trPr>
      <w:tc>
        <w:tcPr>
          <w:tcW w:w="5460" w:type="dxa"/>
          <w:vAlign w:val="bottom"/>
        </w:tcPr>
        <w:p w14:paraId="16BC0CBA" w14:textId="77777777" w:rsidR="00004097" w:rsidRPr="00E031EC" w:rsidRDefault="00004097" w:rsidP="00790CE5">
          <w:pPr>
            <w:pStyle w:val="HeadingLeft"/>
            <w:rPr>
              <w:rFonts w:cs="Times New Roman" w:hint="eastAsia"/>
            </w:rPr>
          </w:pPr>
        </w:p>
      </w:tc>
      <w:tc>
        <w:tcPr>
          <w:tcW w:w="4200" w:type="dxa"/>
          <w:vAlign w:val="bottom"/>
        </w:tcPr>
        <w:p w14:paraId="474102FA" w14:textId="77777777" w:rsidR="00004097" w:rsidRPr="00B75E83" w:rsidRDefault="00004097" w:rsidP="00790CE5">
          <w:pPr>
            <w:pStyle w:val="HeadingRight"/>
            <w:rPr>
              <w:rFonts w:cs="Times New Roman" w:hint="eastAsia"/>
            </w:rPr>
          </w:pPr>
        </w:p>
      </w:tc>
    </w:tr>
  </w:tbl>
  <w:p w14:paraId="636A2036" w14:textId="77777777" w:rsidR="00004097" w:rsidRPr="00204734" w:rsidRDefault="00004097" w:rsidP="00790CE5">
    <w:pPr>
      <w:pStyle w:val="HeadingRight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55" w:type="dxa"/>
      <w:tblInd w:w="-15" w:type="dxa"/>
      <w:tblBorders>
        <w:bottom w:val="single" w:sz="4" w:space="0" w:color="auto"/>
      </w:tblBorders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27"/>
      <w:gridCol w:w="7394"/>
      <w:gridCol w:w="1134"/>
    </w:tblGrid>
    <w:tr w:rsidR="00004097" w:rsidRPr="00C25BE6" w14:paraId="646D441F" w14:textId="77777777" w:rsidTr="00CC7052">
      <w:trPr>
        <w:cantSplit/>
        <w:trHeight w:hRule="exact" w:val="738"/>
      </w:trPr>
      <w:tc>
        <w:tcPr>
          <w:tcW w:w="1127" w:type="dxa"/>
        </w:tcPr>
        <w:p w14:paraId="2A890887" w14:textId="2A3A1C86" w:rsidR="00004097" w:rsidRPr="00C25BE6" w:rsidRDefault="00004097" w:rsidP="00CC7052">
          <w:pPr>
            <w:pStyle w:val="afffd"/>
            <w:jc w:val="left"/>
            <w:rPr>
              <w:rFonts w:ascii="Huawei Sans" w:hAnsi="Huawei Sans"/>
            </w:rPr>
          </w:pPr>
          <w:r w:rsidRPr="00C25BE6">
            <w:rPr>
              <w:rFonts w:ascii="Huawei Sans" w:hAnsi="Huawei Sans"/>
              <w:noProof/>
            </w:rPr>
            <w:drawing>
              <wp:inline distT="0" distB="0" distL="0" distR="0" wp14:anchorId="12650AC9" wp14:editId="495B8D25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618FFE1" w14:textId="77777777" w:rsidR="00004097" w:rsidRPr="00C25BE6" w:rsidRDefault="00004097" w:rsidP="00DD12E4">
          <w:pPr>
            <w:spacing w:before="120"/>
            <w:rPr>
              <w:rFonts w:ascii="Huawei Sans" w:hAnsi="Huawei Sans"/>
            </w:rPr>
          </w:pPr>
        </w:p>
      </w:tc>
      <w:tc>
        <w:tcPr>
          <w:tcW w:w="7394" w:type="dxa"/>
          <w:vAlign w:val="bottom"/>
        </w:tcPr>
        <w:p w14:paraId="681D3699" w14:textId="1031FB35" w:rsidR="00004097" w:rsidRPr="00C25BE6" w:rsidRDefault="00004097" w:rsidP="00DF7033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  <w:r>
            <w:rPr>
              <w:rFonts w:ascii="Huawei Sans" w:hAnsi="Huawei Sans" w:hint="eastAsia"/>
              <w:noProof/>
            </w:rPr>
            <w:t>基于</w:t>
          </w:r>
          <w:r>
            <w:rPr>
              <w:rFonts w:ascii="Huawei Sans" w:hAnsi="Huawei Sans" w:hint="eastAsia"/>
              <w:noProof/>
            </w:rPr>
            <w:t>Mind</w:t>
          </w:r>
          <w:r>
            <w:rPr>
              <w:rFonts w:ascii="Huawei Sans" w:hAnsi="Huawei Sans"/>
              <w:noProof/>
            </w:rPr>
            <w:t>Spore-Ascend</w:t>
          </w:r>
          <w:r>
            <w:rPr>
              <w:rFonts w:ascii="Huawei Sans" w:hAnsi="Huawei Sans" w:hint="eastAsia"/>
              <w:noProof/>
            </w:rPr>
            <w:t>的</w:t>
          </w:r>
          <w:r>
            <w:rPr>
              <w:rFonts w:ascii="Huawei Sans" w:hAnsi="Huawei Sans" w:hint="eastAsia"/>
              <w:noProof/>
            </w:rPr>
            <w:t>lla</w:t>
          </w:r>
          <w:r>
            <w:rPr>
              <w:rFonts w:ascii="Huawei Sans" w:hAnsi="Huawei Sans"/>
              <w:noProof/>
            </w:rPr>
            <w:t>ma7b</w:t>
          </w:r>
          <w:r>
            <w:rPr>
              <w:rFonts w:ascii="Huawei Sans" w:hAnsi="Huawei Sans" w:hint="eastAsia"/>
              <w:noProof/>
            </w:rPr>
            <w:t>模型推理与微调实验</w:t>
          </w:r>
        </w:p>
      </w:tc>
      <w:tc>
        <w:tcPr>
          <w:tcW w:w="1134" w:type="dxa"/>
          <w:vAlign w:val="bottom"/>
        </w:tcPr>
        <w:p w14:paraId="43C47FF2" w14:textId="1B5CB03C" w:rsidR="00004097" w:rsidRPr="00C25BE6" w:rsidRDefault="00004097" w:rsidP="009540D2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C25BE6">
            <w:rPr>
              <w:rFonts w:ascii="Huawei Sans" w:hAnsi="Huawei Sans" w:hint="eastAsia"/>
            </w:rPr>
            <w:t>第</w:t>
          </w:r>
          <w:r w:rsidRPr="00C25BE6">
            <w:rPr>
              <w:rFonts w:ascii="Huawei Sans" w:hAnsi="Huawei Sans"/>
            </w:rPr>
            <w:fldChar w:fldCharType="begin"/>
          </w:r>
          <w:r w:rsidRPr="00C25BE6">
            <w:rPr>
              <w:rFonts w:ascii="Huawei Sans" w:hAnsi="Huawei Sans"/>
            </w:rPr>
            <w:instrText xml:space="preserve"> PAGE </w:instrText>
          </w:r>
          <w:r w:rsidRPr="00C25BE6">
            <w:rPr>
              <w:rFonts w:ascii="Huawei Sans" w:hAnsi="Huawei Sans"/>
            </w:rPr>
            <w:fldChar w:fldCharType="separate"/>
          </w:r>
          <w:r>
            <w:rPr>
              <w:rFonts w:ascii="Huawei Sans" w:hAnsi="Huawei Sans"/>
              <w:noProof/>
            </w:rPr>
            <w:t>14</w:t>
          </w:r>
          <w:r w:rsidRPr="00C25BE6">
            <w:rPr>
              <w:rFonts w:ascii="Huawei Sans" w:hAnsi="Huawei Sans"/>
              <w:noProof/>
            </w:rPr>
            <w:fldChar w:fldCharType="end"/>
          </w:r>
          <w:r w:rsidRPr="00C25BE6">
            <w:rPr>
              <w:rFonts w:ascii="Huawei Sans" w:hAnsi="Huawei Sans" w:hint="eastAsia"/>
              <w:noProof/>
            </w:rPr>
            <w:t>页</w:t>
          </w:r>
        </w:p>
      </w:tc>
    </w:tr>
  </w:tbl>
  <w:p w14:paraId="4EDB57F7" w14:textId="77777777" w:rsidR="00004097" w:rsidRPr="00C25BE6" w:rsidRDefault="00004097" w:rsidP="00DD12E4">
    <w:pPr>
      <w:pStyle w:val="a8"/>
      <w:rPr>
        <w:rFonts w:ascii="Huawei Sans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F9B5347"/>
    <w:multiLevelType w:val="hybridMultilevel"/>
    <w:tmpl w:val="12083604"/>
    <w:lvl w:ilvl="0" w:tplc="04090001">
      <w:start w:val="1"/>
      <w:numFmt w:val="bullet"/>
      <w:lvlText w:val=""/>
      <w:lvlJc w:val="left"/>
      <w:pPr>
        <w:ind w:left="146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8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1" w:hanging="440"/>
      </w:pPr>
      <w:rPr>
        <w:rFonts w:ascii="Wingdings" w:hAnsi="Wingdings" w:hint="default"/>
      </w:rPr>
    </w:lvl>
  </w:abstractNum>
  <w:abstractNum w:abstractNumId="3" w15:restartNumberingAfterBreak="0">
    <w:nsid w:val="171657A1"/>
    <w:multiLevelType w:val="multilevel"/>
    <w:tmpl w:val="8AAC5E0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55A339E"/>
    <w:lvl w:ilvl="0" w:tplc="BF3281E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DE93B5A"/>
    <w:multiLevelType w:val="hybridMultilevel"/>
    <w:tmpl w:val="0A524500"/>
    <w:lvl w:ilvl="0" w:tplc="7284D28C">
      <w:start w:val="1"/>
      <w:numFmt w:val="bullet"/>
      <w:pStyle w:val="a"/>
      <w:lvlText w:val=""/>
      <w:lvlJc w:val="left"/>
      <w:pPr>
        <w:ind w:left="1574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5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3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5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94" w:hanging="440"/>
      </w:pPr>
      <w:rPr>
        <w:rFonts w:ascii="Wingdings" w:hAnsi="Wingdings" w:hint="default"/>
      </w:rPr>
    </w:lvl>
  </w:abstractNum>
  <w:abstractNum w:abstractNumId="7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272D272D"/>
    <w:multiLevelType w:val="hybridMultilevel"/>
    <w:tmpl w:val="400EB25A"/>
    <w:lvl w:ilvl="0" w:tplc="04090001">
      <w:start w:val="1"/>
      <w:numFmt w:val="bullet"/>
      <w:lvlText w:val=""/>
      <w:lvlJc w:val="left"/>
      <w:pPr>
        <w:ind w:left="188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4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6" w:hanging="440"/>
      </w:pPr>
      <w:rPr>
        <w:rFonts w:ascii="Wingdings" w:hAnsi="Wingdings" w:hint="default"/>
      </w:rPr>
    </w:lvl>
  </w:abstractNum>
  <w:abstractNum w:abstractNumId="9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10" w15:restartNumberingAfterBreak="0">
    <w:nsid w:val="2F3F31D9"/>
    <w:multiLevelType w:val="multilevel"/>
    <w:tmpl w:val="19DC8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5763270"/>
    <w:multiLevelType w:val="hybridMultilevel"/>
    <w:tmpl w:val="D67E1C22"/>
    <w:lvl w:ilvl="0" w:tplc="4F1691F6">
      <w:start w:val="1"/>
      <w:numFmt w:val="bullet"/>
      <w:lvlText w:val=""/>
      <w:lvlJc w:val="left"/>
      <w:pPr>
        <w:ind w:left="28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1" w:hanging="420"/>
      </w:pPr>
      <w:rPr>
        <w:rFonts w:ascii="Wingdings" w:hAnsi="Wingdings" w:hint="default"/>
      </w:rPr>
    </w:lvl>
    <w:lvl w:ilvl="3" w:tplc="C840DDD2">
      <w:start w:val="1"/>
      <w:numFmt w:val="bullet"/>
      <w:lvlText w:val=""/>
      <w:lvlJc w:val="left"/>
      <w:pPr>
        <w:ind w:left="31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1" w:hanging="420"/>
      </w:pPr>
      <w:rPr>
        <w:rFonts w:ascii="Wingdings" w:hAnsi="Wingdings" w:hint="default"/>
      </w:rPr>
    </w:lvl>
  </w:abstractNum>
  <w:abstractNum w:abstractNumId="14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2A046D5"/>
    <w:multiLevelType w:val="multilevel"/>
    <w:tmpl w:val="04090023"/>
    <w:styleLink w:val="a0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6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7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8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0" w15:restartNumberingAfterBreak="0">
    <w:nsid w:val="52B531C9"/>
    <w:multiLevelType w:val="hybridMultilevel"/>
    <w:tmpl w:val="F46EB804"/>
    <w:lvl w:ilvl="0" w:tplc="21E0E760">
      <w:start w:val="1"/>
      <w:numFmt w:val="decimal"/>
      <w:lvlText w:val="%1、"/>
      <w:lvlJc w:val="left"/>
      <w:pPr>
        <w:ind w:left="1854" w:hanging="720"/>
      </w:pPr>
      <w:rPr>
        <w:rFonts w:hint="default"/>
        <w:color w:val="569CD6"/>
      </w:rPr>
    </w:lvl>
    <w:lvl w:ilvl="1" w:tplc="04090019" w:tentative="1">
      <w:start w:val="1"/>
      <w:numFmt w:val="lowerLetter"/>
      <w:lvlText w:val="%2)"/>
      <w:lvlJc w:val="left"/>
      <w:pPr>
        <w:ind w:left="2014" w:hanging="440"/>
      </w:pPr>
    </w:lvl>
    <w:lvl w:ilvl="2" w:tplc="0409001B" w:tentative="1">
      <w:start w:val="1"/>
      <w:numFmt w:val="lowerRoman"/>
      <w:lvlText w:val="%3."/>
      <w:lvlJc w:val="right"/>
      <w:pPr>
        <w:ind w:left="2454" w:hanging="440"/>
      </w:pPr>
    </w:lvl>
    <w:lvl w:ilvl="3" w:tplc="0409000F" w:tentative="1">
      <w:start w:val="1"/>
      <w:numFmt w:val="decimal"/>
      <w:lvlText w:val="%4."/>
      <w:lvlJc w:val="left"/>
      <w:pPr>
        <w:ind w:left="2894" w:hanging="440"/>
      </w:pPr>
    </w:lvl>
    <w:lvl w:ilvl="4" w:tplc="04090019" w:tentative="1">
      <w:start w:val="1"/>
      <w:numFmt w:val="lowerLetter"/>
      <w:lvlText w:val="%5)"/>
      <w:lvlJc w:val="left"/>
      <w:pPr>
        <w:ind w:left="3334" w:hanging="440"/>
      </w:pPr>
    </w:lvl>
    <w:lvl w:ilvl="5" w:tplc="0409001B" w:tentative="1">
      <w:start w:val="1"/>
      <w:numFmt w:val="lowerRoman"/>
      <w:lvlText w:val="%6."/>
      <w:lvlJc w:val="right"/>
      <w:pPr>
        <w:ind w:left="3774" w:hanging="440"/>
      </w:pPr>
    </w:lvl>
    <w:lvl w:ilvl="6" w:tplc="0409000F" w:tentative="1">
      <w:start w:val="1"/>
      <w:numFmt w:val="decimal"/>
      <w:lvlText w:val="%7."/>
      <w:lvlJc w:val="left"/>
      <w:pPr>
        <w:ind w:left="4214" w:hanging="440"/>
      </w:pPr>
    </w:lvl>
    <w:lvl w:ilvl="7" w:tplc="04090019" w:tentative="1">
      <w:start w:val="1"/>
      <w:numFmt w:val="lowerLetter"/>
      <w:lvlText w:val="%8)"/>
      <w:lvlJc w:val="left"/>
      <w:pPr>
        <w:ind w:left="4654" w:hanging="440"/>
      </w:pPr>
    </w:lvl>
    <w:lvl w:ilvl="8" w:tplc="0409001B" w:tentative="1">
      <w:start w:val="1"/>
      <w:numFmt w:val="lowerRoman"/>
      <w:lvlText w:val="%9."/>
      <w:lvlJc w:val="right"/>
      <w:pPr>
        <w:ind w:left="5094" w:hanging="440"/>
      </w:pPr>
    </w:lvl>
  </w:abstractNum>
  <w:abstractNum w:abstractNumId="21" w15:restartNumberingAfterBreak="0">
    <w:nsid w:val="52DC7D5B"/>
    <w:multiLevelType w:val="hybridMultilevel"/>
    <w:tmpl w:val="0DF27F48"/>
    <w:lvl w:ilvl="0" w:tplc="4F1691F6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2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C027ED9"/>
    <w:multiLevelType w:val="multilevel"/>
    <w:tmpl w:val="57B29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7DE040F"/>
    <w:multiLevelType w:val="hybridMultilevel"/>
    <w:tmpl w:val="A77CB840"/>
    <w:lvl w:ilvl="0" w:tplc="D4822188">
      <w:start w:val="1"/>
      <w:numFmt w:val="bullet"/>
      <w:pStyle w:val="a1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6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D4A7AF0"/>
    <w:multiLevelType w:val="hybridMultilevel"/>
    <w:tmpl w:val="715413E6"/>
    <w:lvl w:ilvl="0" w:tplc="9B909348">
      <w:start w:val="1"/>
      <w:numFmt w:val="bullet"/>
      <w:pStyle w:val="41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2347E6A"/>
    <w:multiLevelType w:val="multilevel"/>
    <w:tmpl w:val="D95C4700"/>
    <w:lvl w:ilvl="0">
      <w:start w:val="1"/>
      <w:numFmt w:val="upperLetter"/>
      <w:pStyle w:val="a2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0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1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 w16cid:durableId="1887331327">
    <w:abstractNumId w:val="29"/>
  </w:num>
  <w:num w:numId="2" w16cid:durableId="1016618683">
    <w:abstractNumId w:val="7"/>
  </w:num>
  <w:num w:numId="3" w16cid:durableId="578442717">
    <w:abstractNumId w:val="3"/>
  </w:num>
  <w:num w:numId="4" w16cid:durableId="1885293250">
    <w:abstractNumId w:val="5"/>
  </w:num>
  <w:num w:numId="5" w16cid:durableId="461733084">
    <w:abstractNumId w:val="1"/>
  </w:num>
  <w:num w:numId="6" w16cid:durableId="538326623">
    <w:abstractNumId w:val="15"/>
  </w:num>
  <w:num w:numId="7" w16cid:durableId="2014188283">
    <w:abstractNumId w:val="22"/>
  </w:num>
  <w:num w:numId="8" w16cid:durableId="492600540">
    <w:abstractNumId w:val="17"/>
  </w:num>
  <w:num w:numId="9" w16cid:durableId="1652707270">
    <w:abstractNumId w:val="24"/>
  </w:num>
  <w:num w:numId="10" w16cid:durableId="1811750597">
    <w:abstractNumId w:val="0"/>
  </w:num>
  <w:num w:numId="11" w16cid:durableId="611207646">
    <w:abstractNumId w:val="4"/>
  </w:num>
  <w:num w:numId="12" w16cid:durableId="168782775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9469287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05453860">
    <w:abstractNumId w:val="28"/>
  </w:num>
  <w:num w:numId="15" w16cid:durableId="584462828">
    <w:abstractNumId w:val="25"/>
  </w:num>
  <w:num w:numId="16" w16cid:durableId="1357803674">
    <w:abstractNumId w:val="16"/>
  </w:num>
  <w:num w:numId="17" w16cid:durableId="634025865">
    <w:abstractNumId w:val="11"/>
  </w:num>
  <w:num w:numId="18" w16cid:durableId="398677482">
    <w:abstractNumId w:val="19"/>
  </w:num>
  <w:num w:numId="19" w16cid:durableId="1966959184">
    <w:abstractNumId w:val="30"/>
  </w:num>
  <w:num w:numId="20" w16cid:durableId="1384794831">
    <w:abstractNumId w:val="18"/>
  </w:num>
  <w:num w:numId="21" w16cid:durableId="1014109934">
    <w:abstractNumId w:val="31"/>
  </w:num>
  <w:num w:numId="22" w16cid:durableId="1590697808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471438686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130514065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0465532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84690658">
    <w:abstractNumId w:val="3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4728525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1894179">
    <w:abstractNumId w:val="12"/>
  </w:num>
  <w:num w:numId="29" w16cid:durableId="126303228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90495745">
    <w:abstractNumId w:val="14"/>
  </w:num>
  <w:num w:numId="31" w16cid:durableId="478691806">
    <w:abstractNumId w:val="26"/>
  </w:num>
  <w:num w:numId="32" w16cid:durableId="1524516567">
    <w:abstractNumId w:val="9"/>
  </w:num>
  <w:num w:numId="33" w16cid:durableId="10650634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156339011">
    <w:abstractNumId w:val="23"/>
  </w:num>
  <w:num w:numId="35" w16cid:durableId="688022715">
    <w:abstractNumId w:val="10"/>
  </w:num>
  <w:num w:numId="36" w16cid:durableId="570847290">
    <w:abstractNumId w:val="2"/>
  </w:num>
  <w:num w:numId="37" w16cid:durableId="622002700">
    <w:abstractNumId w:val="8"/>
  </w:num>
  <w:num w:numId="38" w16cid:durableId="1386485045">
    <w:abstractNumId w:val="3"/>
  </w:num>
  <w:num w:numId="39" w16cid:durableId="923562867">
    <w:abstractNumId w:val="6"/>
  </w:num>
  <w:num w:numId="40" w16cid:durableId="2031762442">
    <w:abstractNumId w:val="6"/>
  </w:num>
  <w:num w:numId="41" w16cid:durableId="1752585582">
    <w:abstractNumId w:val="20"/>
  </w:num>
  <w:num w:numId="42" w16cid:durableId="935140924">
    <w:abstractNumId w:val="21"/>
  </w:num>
  <w:num w:numId="43" w16cid:durableId="848060193">
    <w:abstractNumId w:val="13"/>
  </w:num>
  <w:num w:numId="44" w16cid:durableId="446200499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hideSpellingErrors/>
  <w:proofState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26A"/>
    <w:rsid w:val="00000724"/>
    <w:rsid w:val="0000120B"/>
    <w:rsid w:val="000014A6"/>
    <w:rsid w:val="00001769"/>
    <w:rsid w:val="00001904"/>
    <w:rsid w:val="00001EB0"/>
    <w:rsid w:val="00004097"/>
    <w:rsid w:val="00005263"/>
    <w:rsid w:val="00006DDE"/>
    <w:rsid w:val="00006E91"/>
    <w:rsid w:val="00007325"/>
    <w:rsid w:val="0001070A"/>
    <w:rsid w:val="000109D2"/>
    <w:rsid w:val="00010C0A"/>
    <w:rsid w:val="00011630"/>
    <w:rsid w:val="00011962"/>
    <w:rsid w:val="00011B50"/>
    <w:rsid w:val="00013155"/>
    <w:rsid w:val="000134D0"/>
    <w:rsid w:val="00014276"/>
    <w:rsid w:val="000145D8"/>
    <w:rsid w:val="00014C0D"/>
    <w:rsid w:val="000160DB"/>
    <w:rsid w:val="00017098"/>
    <w:rsid w:val="000171EC"/>
    <w:rsid w:val="00017C40"/>
    <w:rsid w:val="000210D2"/>
    <w:rsid w:val="00021566"/>
    <w:rsid w:val="0002214D"/>
    <w:rsid w:val="0002276F"/>
    <w:rsid w:val="00023948"/>
    <w:rsid w:val="00024836"/>
    <w:rsid w:val="0002558E"/>
    <w:rsid w:val="00026EF8"/>
    <w:rsid w:val="00027F46"/>
    <w:rsid w:val="00030293"/>
    <w:rsid w:val="000308CC"/>
    <w:rsid w:val="00030F56"/>
    <w:rsid w:val="00031B82"/>
    <w:rsid w:val="000321CB"/>
    <w:rsid w:val="00033243"/>
    <w:rsid w:val="00033F84"/>
    <w:rsid w:val="0003558F"/>
    <w:rsid w:val="00036295"/>
    <w:rsid w:val="0003712D"/>
    <w:rsid w:val="000375E9"/>
    <w:rsid w:val="000405DF"/>
    <w:rsid w:val="0004092D"/>
    <w:rsid w:val="00040AC6"/>
    <w:rsid w:val="00041545"/>
    <w:rsid w:val="00041907"/>
    <w:rsid w:val="00043B1A"/>
    <w:rsid w:val="00044A17"/>
    <w:rsid w:val="00046172"/>
    <w:rsid w:val="00046845"/>
    <w:rsid w:val="00047912"/>
    <w:rsid w:val="00047E2C"/>
    <w:rsid w:val="000502C1"/>
    <w:rsid w:val="00050311"/>
    <w:rsid w:val="000503CB"/>
    <w:rsid w:val="000504DB"/>
    <w:rsid w:val="0005157D"/>
    <w:rsid w:val="00051A7C"/>
    <w:rsid w:val="00051CA2"/>
    <w:rsid w:val="00052608"/>
    <w:rsid w:val="00052679"/>
    <w:rsid w:val="000535E5"/>
    <w:rsid w:val="00054DE4"/>
    <w:rsid w:val="00055D6C"/>
    <w:rsid w:val="0005792E"/>
    <w:rsid w:val="00057FF9"/>
    <w:rsid w:val="00060187"/>
    <w:rsid w:val="000607B2"/>
    <w:rsid w:val="00061CDD"/>
    <w:rsid w:val="00061DF6"/>
    <w:rsid w:val="000639E1"/>
    <w:rsid w:val="00064F80"/>
    <w:rsid w:val="0006558B"/>
    <w:rsid w:val="0006678D"/>
    <w:rsid w:val="0006684D"/>
    <w:rsid w:val="00066A44"/>
    <w:rsid w:val="00066F4D"/>
    <w:rsid w:val="0006736A"/>
    <w:rsid w:val="00067E08"/>
    <w:rsid w:val="00070957"/>
    <w:rsid w:val="00071923"/>
    <w:rsid w:val="00071A92"/>
    <w:rsid w:val="00072087"/>
    <w:rsid w:val="0007236C"/>
    <w:rsid w:val="00072AAD"/>
    <w:rsid w:val="00074954"/>
    <w:rsid w:val="00074B6E"/>
    <w:rsid w:val="00075575"/>
    <w:rsid w:val="00076475"/>
    <w:rsid w:val="00076AFE"/>
    <w:rsid w:val="000777E5"/>
    <w:rsid w:val="0007783B"/>
    <w:rsid w:val="0008003F"/>
    <w:rsid w:val="0008037B"/>
    <w:rsid w:val="0008048D"/>
    <w:rsid w:val="00080838"/>
    <w:rsid w:val="00080D2F"/>
    <w:rsid w:val="00081CAA"/>
    <w:rsid w:val="00082B45"/>
    <w:rsid w:val="00082C9D"/>
    <w:rsid w:val="00082F3F"/>
    <w:rsid w:val="00083186"/>
    <w:rsid w:val="000834DE"/>
    <w:rsid w:val="000839FD"/>
    <w:rsid w:val="00083A51"/>
    <w:rsid w:val="00084557"/>
    <w:rsid w:val="0008479E"/>
    <w:rsid w:val="00084BE0"/>
    <w:rsid w:val="0008503A"/>
    <w:rsid w:val="000854EA"/>
    <w:rsid w:val="000862CE"/>
    <w:rsid w:val="00086E22"/>
    <w:rsid w:val="00087B38"/>
    <w:rsid w:val="0009129A"/>
    <w:rsid w:val="00091314"/>
    <w:rsid w:val="00091B19"/>
    <w:rsid w:val="0009285C"/>
    <w:rsid w:val="000934F1"/>
    <w:rsid w:val="000944AF"/>
    <w:rsid w:val="0009621C"/>
    <w:rsid w:val="00096488"/>
    <w:rsid w:val="000969F1"/>
    <w:rsid w:val="00096A63"/>
    <w:rsid w:val="00097458"/>
    <w:rsid w:val="0009792A"/>
    <w:rsid w:val="00097DE7"/>
    <w:rsid w:val="000A0022"/>
    <w:rsid w:val="000A1AFA"/>
    <w:rsid w:val="000A1CBB"/>
    <w:rsid w:val="000A2674"/>
    <w:rsid w:val="000A3104"/>
    <w:rsid w:val="000A3A54"/>
    <w:rsid w:val="000A585E"/>
    <w:rsid w:val="000A5CB3"/>
    <w:rsid w:val="000A5E01"/>
    <w:rsid w:val="000A5E18"/>
    <w:rsid w:val="000A62F9"/>
    <w:rsid w:val="000A6E55"/>
    <w:rsid w:val="000A7731"/>
    <w:rsid w:val="000A7F31"/>
    <w:rsid w:val="000A7FBA"/>
    <w:rsid w:val="000B0259"/>
    <w:rsid w:val="000B1E79"/>
    <w:rsid w:val="000B1F79"/>
    <w:rsid w:val="000B245B"/>
    <w:rsid w:val="000B279C"/>
    <w:rsid w:val="000B554B"/>
    <w:rsid w:val="000B5B5C"/>
    <w:rsid w:val="000B5E59"/>
    <w:rsid w:val="000B5EE1"/>
    <w:rsid w:val="000B6384"/>
    <w:rsid w:val="000B7C6A"/>
    <w:rsid w:val="000B7EFF"/>
    <w:rsid w:val="000C06CE"/>
    <w:rsid w:val="000C0963"/>
    <w:rsid w:val="000C0A74"/>
    <w:rsid w:val="000C1579"/>
    <w:rsid w:val="000C2772"/>
    <w:rsid w:val="000C3F98"/>
    <w:rsid w:val="000C45BB"/>
    <w:rsid w:val="000C4B7B"/>
    <w:rsid w:val="000C5115"/>
    <w:rsid w:val="000C62CD"/>
    <w:rsid w:val="000C6788"/>
    <w:rsid w:val="000D0045"/>
    <w:rsid w:val="000D0502"/>
    <w:rsid w:val="000D080E"/>
    <w:rsid w:val="000D081D"/>
    <w:rsid w:val="000D0D98"/>
    <w:rsid w:val="000D2513"/>
    <w:rsid w:val="000D41DD"/>
    <w:rsid w:val="000D57E7"/>
    <w:rsid w:val="000D601E"/>
    <w:rsid w:val="000D77B9"/>
    <w:rsid w:val="000D79DE"/>
    <w:rsid w:val="000E0BC3"/>
    <w:rsid w:val="000E16AA"/>
    <w:rsid w:val="000E1C08"/>
    <w:rsid w:val="000E2A67"/>
    <w:rsid w:val="000E3235"/>
    <w:rsid w:val="000E3396"/>
    <w:rsid w:val="000E3FA8"/>
    <w:rsid w:val="000E48ED"/>
    <w:rsid w:val="000E4D94"/>
    <w:rsid w:val="000E51E2"/>
    <w:rsid w:val="000E52CF"/>
    <w:rsid w:val="000E5B3B"/>
    <w:rsid w:val="000E69D0"/>
    <w:rsid w:val="000F049D"/>
    <w:rsid w:val="000F0707"/>
    <w:rsid w:val="000F21A1"/>
    <w:rsid w:val="000F2F37"/>
    <w:rsid w:val="000F383C"/>
    <w:rsid w:val="000F443B"/>
    <w:rsid w:val="000F4683"/>
    <w:rsid w:val="000F536E"/>
    <w:rsid w:val="000F6AA5"/>
    <w:rsid w:val="000F6FED"/>
    <w:rsid w:val="000F73A2"/>
    <w:rsid w:val="001007FB"/>
    <w:rsid w:val="00100832"/>
    <w:rsid w:val="001017DC"/>
    <w:rsid w:val="0010187A"/>
    <w:rsid w:val="00101AE3"/>
    <w:rsid w:val="001020BB"/>
    <w:rsid w:val="0010214D"/>
    <w:rsid w:val="0010341A"/>
    <w:rsid w:val="00103963"/>
    <w:rsid w:val="0010410B"/>
    <w:rsid w:val="00104ADC"/>
    <w:rsid w:val="0010607E"/>
    <w:rsid w:val="00106460"/>
    <w:rsid w:val="00106835"/>
    <w:rsid w:val="00106A4A"/>
    <w:rsid w:val="00107072"/>
    <w:rsid w:val="00107DA6"/>
    <w:rsid w:val="0011036C"/>
    <w:rsid w:val="00110F4C"/>
    <w:rsid w:val="0011199D"/>
    <w:rsid w:val="00112E22"/>
    <w:rsid w:val="00112ED7"/>
    <w:rsid w:val="0011377F"/>
    <w:rsid w:val="00113C2A"/>
    <w:rsid w:val="00114A3D"/>
    <w:rsid w:val="001159AD"/>
    <w:rsid w:val="0011636E"/>
    <w:rsid w:val="00116DBF"/>
    <w:rsid w:val="001178C7"/>
    <w:rsid w:val="00117C30"/>
    <w:rsid w:val="00117E34"/>
    <w:rsid w:val="00120063"/>
    <w:rsid w:val="00120C0B"/>
    <w:rsid w:val="0012112D"/>
    <w:rsid w:val="001215AC"/>
    <w:rsid w:val="00122A8A"/>
    <w:rsid w:val="00123198"/>
    <w:rsid w:val="00124C1C"/>
    <w:rsid w:val="00125657"/>
    <w:rsid w:val="00127E04"/>
    <w:rsid w:val="0013020F"/>
    <w:rsid w:val="00131A09"/>
    <w:rsid w:val="00131CAC"/>
    <w:rsid w:val="00134479"/>
    <w:rsid w:val="00134805"/>
    <w:rsid w:val="00134CB6"/>
    <w:rsid w:val="00135B97"/>
    <w:rsid w:val="00135C53"/>
    <w:rsid w:val="00137758"/>
    <w:rsid w:val="001406CD"/>
    <w:rsid w:val="001411D8"/>
    <w:rsid w:val="00141351"/>
    <w:rsid w:val="0014145E"/>
    <w:rsid w:val="0014154F"/>
    <w:rsid w:val="00142926"/>
    <w:rsid w:val="00142D6C"/>
    <w:rsid w:val="00142F34"/>
    <w:rsid w:val="0014332B"/>
    <w:rsid w:val="0014385B"/>
    <w:rsid w:val="00144491"/>
    <w:rsid w:val="0014498F"/>
    <w:rsid w:val="001453BD"/>
    <w:rsid w:val="001454CD"/>
    <w:rsid w:val="00145A38"/>
    <w:rsid w:val="00146593"/>
    <w:rsid w:val="001474EB"/>
    <w:rsid w:val="00150967"/>
    <w:rsid w:val="0015281C"/>
    <w:rsid w:val="001539DE"/>
    <w:rsid w:val="00153FB1"/>
    <w:rsid w:val="00154ACF"/>
    <w:rsid w:val="00155B10"/>
    <w:rsid w:val="00156F51"/>
    <w:rsid w:val="00156FEC"/>
    <w:rsid w:val="00157D7C"/>
    <w:rsid w:val="00157E40"/>
    <w:rsid w:val="00160729"/>
    <w:rsid w:val="001615ED"/>
    <w:rsid w:val="001617ED"/>
    <w:rsid w:val="00161945"/>
    <w:rsid w:val="00161BC3"/>
    <w:rsid w:val="00163D02"/>
    <w:rsid w:val="00163F69"/>
    <w:rsid w:val="001666C5"/>
    <w:rsid w:val="00166CC0"/>
    <w:rsid w:val="00171790"/>
    <w:rsid w:val="00172027"/>
    <w:rsid w:val="00172AD2"/>
    <w:rsid w:val="00172E55"/>
    <w:rsid w:val="0017327A"/>
    <w:rsid w:val="00174488"/>
    <w:rsid w:val="0017451A"/>
    <w:rsid w:val="00176B45"/>
    <w:rsid w:val="00180259"/>
    <w:rsid w:val="0018080D"/>
    <w:rsid w:val="00180E3E"/>
    <w:rsid w:val="00181143"/>
    <w:rsid w:val="00181A6B"/>
    <w:rsid w:val="00182634"/>
    <w:rsid w:val="00185231"/>
    <w:rsid w:val="00185EEE"/>
    <w:rsid w:val="00187508"/>
    <w:rsid w:val="00187DEF"/>
    <w:rsid w:val="0019055A"/>
    <w:rsid w:val="00190A41"/>
    <w:rsid w:val="00191323"/>
    <w:rsid w:val="001917F5"/>
    <w:rsid w:val="00191BEB"/>
    <w:rsid w:val="00191D15"/>
    <w:rsid w:val="00191DA3"/>
    <w:rsid w:val="001921A9"/>
    <w:rsid w:val="00193228"/>
    <w:rsid w:val="001962A0"/>
    <w:rsid w:val="001964B5"/>
    <w:rsid w:val="00196C9F"/>
    <w:rsid w:val="00197385"/>
    <w:rsid w:val="001977DF"/>
    <w:rsid w:val="001A14C4"/>
    <w:rsid w:val="001A170E"/>
    <w:rsid w:val="001A1EFF"/>
    <w:rsid w:val="001A24AF"/>
    <w:rsid w:val="001A25CB"/>
    <w:rsid w:val="001A3936"/>
    <w:rsid w:val="001A42A4"/>
    <w:rsid w:val="001A4409"/>
    <w:rsid w:val="001A5150"/>
    <w:rsid w:val="001A6F80"/>
    <w:rsid w:val="001A7817"/>
    <w:rsid w:val="001B0FF2"/>
    <w:rsid w:val="001B18BF"/>
    <w:rsid w:val="001B20C3"/>
    <w:rsid w:val="001B38FF"/>
    <w:rsid w:val="001B3B2E"/>
    <w:rsid w:val="001B3E25"/>
    <w:rsid w:val="001B4094"/>
    <w:rsid w:val="001B4737"/>
    <w:rsid w:val="001B59D1"/>
    <w:rsid w:val="001B5D02"/>
    <w:rsid w:val="001B6702"/>
    <w:rsid w:val="001B6FAC"/>
    <w:rsid w:val="001B70B6"/>
    <w:rsid w:val="001C0851"/>
    <w:rsid w:val="001C0DAD"/>
    <w:rsid w:val="001C0E12"/>
    <w:rsid w:val="001C0F7A"/>
    <w:rsid w:val="001C346F"/>
    <w:rsid w:val="001C3D41"/>
    <w:rsid w:val="001C3EBE"/>
    <w:rsid w:val="001C3F12"/>
    <w:rsid w:val="001C4487"/>
    <w:rsid w:val="001C746E"/>
    <w:rsid w:val="001C7A4D"/>
    <w:rsid w:val="001D001D"/>
    <w:rsid w:val="001D0149"/>
    <w:rsid w:val="001D0278"/>
    <w:rsid w:val="001D12C9"/>
    <w:rsid w:val="001D1437"/>
    <w:rsid w:val="001D1848"/>
    <w:rsid w:val="001D18DC"/>
    <w:rsid w:val="001D3AB3"/>
    <w:rsid w:val="001D669F"/>
    <w:rsid w:val="001D674E"/>
    <w:rsid w:val="001D6842"/>
    <w:rsid w:val="001D7530"/>
    <w:rsid w:val="001D75D5"/>
    <w:rsid w:val="001D76D9"/>
    <w:rsid w:val="001D7B24"/>
    <w:rsid w:val="001D7DDA"/>
    <w:rsid w:val="001E2D28"/>
    <w:rsid w:val="001E30B9"/>
    <w:rsid w:val="001E382D"/>
    <w:rsid w:val="001E3F72"/>
    <w:rsid w:val="001E4DBA"/>
    <w:rsid w:val="001E5B72"/>
    <w:rsid w:val="001E6211"/>
    <w:rsid w:val="001E6ABB"/>
    <w:rsid w:val="001E71BD"/>
    <w:rsid w:val="001F1D00"/>
    <w:rsid w:val="001F3396"/>
    <w:rsid w:val="001F3661"/>
    <w:rsid w:val="001F37BE"/>
    <w:rsid w:val="001F4972"/>
    <w:rsid w:val="001F4C0F"/>
    <w:rsid w:val="001F54BE"/>
    <w:rsid w:val="002004D8"/>
    <w:rsid w:val="00200836"/>
    <w:rsid w:val="00200C1E"/>
    <w:rsid w:val="0020153C"/>
    <w:rsid w:val="00203E5B"/>
    <w:rsid w:val="002044DD"/>
    <w:rsid w:val="002102F5"/>
    <w:rsid w:val="002116A0"/>
    <w:rsid w:val="0021235C"/>
    <w:rsid w:val="002134C0"/>
    <w:rsid w:val="0021362D"/>
    <w:rsid w:val="002148FC"/>
    <w:rsid w:val="00214A10"/>
    <w:rsid w:val="00214AFC"/>
    <w:rsid w:val="00215F94"/>
    <w:rsid w:val="00216D88"/>
    <w:rsid w:val="00217D84"/>
    <w:rsid w:val="00220C70"/>
    <w:rsid w:val="00220FB4"/>
    <w:rsid w:val="002213B8"/>
    <w:rsid w:val="002226E2"/>
    <w:rsid w:val="00222B6D"/>
    <w:rsid w:val="00222FE8"/>
    <w:rsid w:val="00223B38"/>
    <w:rsid w:val="002245F2"/>
    <w:rsid w:val="002247BC"/>
    <w:rsid w:val="00225DA0"/>
    <w:rsid w:val="00226367"/>
    <w:rsid w:val="002271D0"/>
    <w:rsid w:val="00227583"/>
    <w:rsid w:val="00227BE5"/>
    <w:rsid w:val="002315E3"/>
    <w:rsid w:val="002321E2"/>
    <w:rsid w:val="0023220D"/>
    <w:rsid w:val="00232D1D"/>
    <w:rsid w:val="0023443B"/>
    <w:rsid w:val="00234739"/>
    <w:rsid w:val="00234CC4"/>
    <w:rsid w:val="002352DE"/>
    <w:rsid w:val="0023623A"/>
    <w:rsid w:val="002363E0"/>
    <w:rsid w:val="00236E3E"/>
    <w:rsid w:val="00237308"/>
    <w:rsid w:val="002375BA"/>
    <w:rsid w:val="002376A5"/>
    <w:rsid w:val="002406BF"/>
    <w:rsid w:val="0024090F"/>
    <w:rsid w:val="00242225"/>
    <w:rsid w:val="00242D32"/>
    <w:rsid w:val="00242D9E"/>
    <w:rsid w:val="002435F0"/>
    <w:rsid w:val="002442EF"/>
    <w:rsid w:val="00244E89"/>
    <w:rsid w:val="00244EA6"/>
    <w:rsid w:val="002457D8"/>
    <w:rsid w:val="002461C9"/>
    <w:rsid w:val="00246E3D"/>
    <w:rsid w:val="00250D1E"/>
    <w:rsid w:val="002512A2"/>
    <w:rsid w:val="00251FCE"/>
    <w:rsid w:val="00253234"/>
    <w:rsid w:val="00253B8B"/>
    <w:rsid w:val="002541B3"/>
    <w:rsid w:val="00256696"/>
    <w:rsid w:val="00257718"/>
    <w:rsid w:val="002605B0"/>
    <w:rsid w:val="00260775"/>
    <w:rsid w:val="00262636"/>
    <w:rsid w:val="00262AD4"/>
    <w:rsid w:val="00264059"/>
    <w:rsid w:val="0026408F"/>
    <w:rsid w:val="002652D5"/>
    <w:rsid w:val="00266BEE"/>
    <w:rsid w:val="002711F9"/>
    <w:rsid w:val="00271653"/>
    <w:rsid w:val="00271F47"/>
    <w:rsid w:val="00272A14"/>
    <w:rsid w:val="00273DF1"/>
    <w:rsid w:val="00274892"/>
    <w:rsid w:val="00274A88"/>
    <w:rsid w:val="00274DC5"/>
    <w:rsid w:val="0027689A"/>
    <w:rsid w:val="00276B83"/>
    <w:rsid w:val="00276BD2"/>
    <w:rsid w:val="00280878"/>
    <w:rsid w:val="002819BC"/>
    <w:rsid w:val="002823BC"/>
    <w:rsid w:val="00282647"/>
    <w:rsid w:val="00282C8C"/>
    <w:rsid w:val="00284CBB"/>
    <w:rsid w:val="00284EA6"/>
    <w:rsid w:val="00285AFC"/>
    <w:rsid w:val="002867B5"/>
    <w:rsid w:val="002867C1"/>
    <w:rsid w:val="002871EA"/>
    <w:rsid w:val="00287854"/>
    <w:rsid w:val="00287B6B"/>
    <w:rsid w:val="00287E2E"/>
    <w:rsid w:val="0029076F"/>
    <w:rsid w:val="002907EC"/>
    <w:rsid w:val="00290E0B"/>
    <w:rsid w:val="00291BA5"/>
    <w:rsid w:val="00292365"/>
    <w:rsid w:val="002935E0"/>
    <w:rsid w:val="00293728"/>
    <w:rsid w:val="0029449A"/>
    <w:rsid w:val="00294C23"/>
    <w:rsid w:val="00296774"/>
    <w:rsid w:val="00296E4D"/>
    <w:rsid w:val="002978F8"/>
    <w:rsid w:val="00297AEF"/>
    <w:rsid w:val="00297E6B"/>
    <w:rsid w:val="002A09D3"/>
    <w:rsid w:val="002A0B73"/>
    <w:rsid w:val="002A0D42"/>
    <w:rsid w:val="002A1B3F"/>
    <w:rsid w:val="002A1D33"/>
    <w:rsid w:val="002A2995"/>
    <w:rsid w:val="002A2E79"/>
    <w:rsid w:val="002A2F8F"/>
    <w:rsid w:val="002A33AF"/>
    <w:rsid w:val="002A39A2"/>
    <w:rsid w:val="002A3B1A"/>
    <w:rsid w:val="002A486C"/>
    <w:rsid w:val="002A5388"/>
    <w:rsid w:val="002A571E"/>
    <w:rsid w:val="002A5DEE"/>
    <w:rsid w:val="002A7E08"/>
    <w:rsid w:val="002B0014"/>
    <w:rsid w:val="002B084E"/>
    <w:rsid w:val="002B0BF5"/>
    <w:rsid w:val="002B12E7"/>
    <w:rsid w:val="002B154F"/>
    <w:rsid w:val="002B20FA"/>
    <w:rsid w:val="002B32D9"/>
    <w:rsid w:val="002B3A45"/>
    <w:rsid w:val="002B3B88"/>
    <w:rsid w:val="002B479B"/>
    <w:rsid w:val="002B5115"/>
    <w:rsid w:val="002B5642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3980"/>
    <w:rsid w:val="002C464D"/>
    <w:rsid w:val="002C48D7"/>
    <w:rsid w:val="002C49BF"/>
    <w:rsid w:val="002C5BEE"/>
    <w:rsid w:val="002C5EE9"/>
    <w:rsid w:val="002C6505"/>
    <w:rsid w:val="002D10F5"/>
    <w:rsid w:val="002D1728"/>
    <w:rsid w:val="002D489E"/>
    <w:rsid w:val="002D5BF8"/>
    <w:rsid w:val="002D6230"/>
    <w:rsid w:val="002D6982"/>
    <w:rsid w:val="002D6C54"/>
    <w:rsid w:val="002E0191"/>
    <w:rsid w:val="002E0679"/>
    <w:rsid w:val="002E405A"/>
    <w:rsid w:val="002E48D0"/>
    <w:rsid w:val="002E5399"/>
    <w:rsid w:val="002F014B"/>
    <w:rsid w:val="002F1067"/>
    <w:rsid w:val="002F16D9"/>
    <w:rsid w:val="002F41B8"/>
    <w:rsid w:val="002F4605"/>
    <w:rsid w:val="002F496F"/>
    <w:rsid w:val="002F4C23"/>
    <w:rsid w:val="002F517E"/>
    <w:rsid w:val="002F5B88"/>
    <w:rsid w:val="002F6142"/>
    <w:rsid w:val="002F63D9"/>
    <w:rsid w:val="002F64F1"/>
    <w:rsid w:val="002F692D"/>
    <w:rsid w:val="002F6A34"/>
    <w:rsid w:val="002F6FA7"/>
    <w:rsid w:val="002F723A"/>
    <w:rsid w:val="002F750F"/>
    <w:rsid w:val="002F78EE"/>
    <w:rsid w:val="002F7B08"/>
    <w:rsid w:val="00300685"/>
    <w:rsid w:val="00301B08"/>
    <w:rsid w:val="00301E22"/>
    <w:rsid w:val="00302245"/>
    <w:rsid w:val="00303A85"/>
    <w:rsid w:val="00303D9D"/>
    <w:rsid w:val="003041A0"/>
    <w:rsid w:val="00305B82"/>
    <w:rsid w:val="00305BEB"/>
    <w:rsid w:val="00305FB3"/>
    <w:rsid w:val="00306280"/>
    <w:rsid w:val="00307B5E"/>
    <w:rsid w:val="00307DBA"/>
    <w:rsid w:val="00310A8C"/>
    <w:rsid w:val="00311171"/>
    <w:rsid w:val="00311967"/>
    <w:rsid w:val="00311B6A"/>
    <w:rsid w:val="00311E5F"/>
    <w:rsid w:val="003121BD"/>
    <w:rsid w:val="003122A4"/>
    <w:rsid w:val="00312DF1"/>
    <w:rsid w:val="00313CD1"/>
    <w:rsid w:val="003141CC"/>
    <w:rsid w:val="00314574"/>
    <w:rsid w:val="00315BBF"/>
    <w:rsid w:val="00315C9A"/>
    <w:rsid w:val="003162AE"/>
    <w:rsid w:val="0031692E"/>
    <w:rsid w:val="00316C8E"/>
    <w:rsid w:val="00317E02"/>
    <w:rsid w:val="00320117"/>
    <w:rsid w:val="00321154"/>
    <w:rsid w:val="00321DD8"/>
    <w:rsid w:val="00322063"/>
    <w:rsid w:val="003235DC"/>
    <w:rsid w:val="003247A3"/>
    <w:rsid w:val="00325029"/>
    <w:rsid w:val="00325768"/>
    <w:rsid w:val="00325D5A"/>
    <w:rsid w:val="003267BB"/>
    <w:rsid w:val="00327963"/>
    <w:rsid w:val="00327A89"/>
    <w:rsid w:val="00330625"/>
    <w:rsid w:val="003321AC"/>
    <w:rsid w:val="003344D9"/>
    <w:rsid w:val="003359A8"/>
    <w:rsid w:val="003372EA"/>
    <w:rsid w:val="00337A16"/>
    <w:rsid w:val="00337B1D"/>
    <w:rsid w:val="00340C4B"/>
    <w:rsid w:val="00340DC6"/>
    <w:rsid w:val="00343FDB"/>
    <w:rsid w:val="003449B6"/>
    <w:rsid w:val="00345758"/>
    <w:rsid w:val="003459BA"/>
    <w:rsid w:val="00345CA8"/>
    <w:rsid w:val="003460BF"/>
    <w:rsid w:val="003461B0"/>
    <w:rsid w:val="0034741F"/>
    <w:rsid w:val="00350893"/>
    <w:rsid w:val="00350A7D"/>
    <w:rsid w:val="0035254C"/>
    <w:rsid w:val="0035262C"/>
    <w:rsid w:val="00352F23"/>
    <w:rsid w:val="003539B9"/>
    <w:rsid w:val="00354F26"/>
    <w:rsid w:val="0035712F"/>
    <w:rsid w:val="003579F6"/>
    <w:rsid w:val="0036009E"/>
    <w:rsid w:val="00360713"/>
    <w:rsid w:val="003610EF"/>
    <w:rsid w:val="0036123B"/>
    <w:rsid w:val="00361792"/>
    <w:rsid w:val="00361976"/>
    <w:rsid w:val="00361F14"/>
    <w:rsid w:val="00362546"/>
    <w:rsid w:val="003629CB"/>
    <w:rsid w:val="00362BAD"/>
    <w:rsid w:val="00362ECF"/>
    <w:rsid w:val="00365853"/>
    <w:rsid w:val="0036631D"/>
    <w:rsid w:val="003664A4"/>
    <w:rsid w:val="00366E4B"/>
    <w:rsid w:val="00370DC3"/>
    <w:rsid w:val="003733AF"/>
    <w:rsid w:val="003733C5"/>
    <w:rsid w:val="00373B2C"/>
    <w:rsid w:val="00373B75"/>
    <w:rsid w:val="00375241"/>
    <w:rsid w:val="00375B9F"/>
    <w:rsid w:val="00375EAD"/>
    <w:rsid w:val="00376230"/>
    <w:rsid w:val="00381843"/>
    <w:rsid w:val="003819CB"/>
    <w:rsid w:val="00382427"/>
    <w:rsid w:val="00383C67"/>
    <w:rsid w:val="003844C1"/>
    <w:rsid w:val="00384F48"/>
    <w:rsid w:val="003860AA"/>
    <w:rsid w:val="0038612C"/>
    <w:rsid w:val="00386230"/>
    <w:rsid w:val="0038624B"/>
    <w:rsid w:val="003867E3"/>
    <w:rsid w:val="00386EDF"/>
    <w:rsid w:val="00390188"/>
    <w:rsid w:val="00390A8B"/>
    <w:rsid w:val="00390D3B"/>
    <w:rsid w:val="00391A56"/>
    <w:rsid w:val="003925C2"/>
    <w:rsid w:val="00392D9B"/>
    <w:rsid w:val="003938C4"/>
    <w:rsid w:val="003944FC"/>
    <w:rsid w:val="003959B9"/>
    <w:rsid w:val="00395E30"/>
    <w:rsid w:val="00395F60"/>
    <w:rsid w:val="0039711D"/>
    <w:rsid w:val="00397FCB"/>
    <w:rsid w:val="003A0BF4"/>
    <w:rsid w:val="003A0EBA"/>
    <w:rsid w:val="003A104F"/>
    <w:rsid w:val="003A169D"/>
    <w:rsid w:val="003A1F3E"/>
    <w:rsid w:val="003A27F5"/>
    <w:rsid w:val="003A3861"/>
    <w:rsid w:val="003A3E26"/>
    <w:rsid w:val="003A3E7D"/>
    <w:rsid w:val="003A49B8"/>
    <w:rsid w:val="003A539B"/>
    <w:rsid w:val="003A549C"/>
    <w:rsid w:val="003A5BE8"/>
    <w:rsid w:val="003A5FE1"/>
    <w:rsid w:val="003A609E"/>
    <w:rsid w:val="003A6180"/>
    <w:rsid w:val="003A6B02"/>
    <w:rsid w:val="003A7260"/>
    <w:rsid w:val="003A75F9"/>
    <w:rsid w:val="003A7C9C"/>
    <w:rsid w:val="003A7D7C"/>
    <w:rsid w:val="003B0C21"/>
    <w:rsid w:val="003B1732"/>
    <w:rsid w:val="003B1CDC"/>
    <w:rsid w:val="003B2147"/>
    <w:rsid w:val="003B22E9"/>
    <w:rsid w:val="003B2A0A"/>
    <w:rsid w:val="003B2CEF"/>
    <w:rsid w:val="003B49A7"/>
    <w:rsid w:val="003B4DE7"/>
    <w:rsid w:val="003B5534"/>
    <w:rsid w:val="003B6F29"/>
    <w:rsid w:val="003B7FF3"/>
    <w:rsid w:val="003C0339"/>
    <w:rsid w:val="003C08CB"/>
    <w:rsid w:val="003C1978"/>
    <w:rsid w:val="003C1E9E"/>
    <w:rsid w:val="003C2A1E"/>
    <w:rsid w:val="003C2E2D"/>
    <w:rsid w:val="003C30C3"/>
    <w:rsid w:val="003C3239"/>
    <w:rsid w:val="003C39E6"/>
    <w:rsid w:val="003C5304"/>
    <w:rsid w:val="003C5BE1"/>
    <w:rsid w:val="003C7293"/>
    <w:rsid w:val="003D2573"/>
    <w:rsid w:val="003D2786"/>
    <w:rsid w:val="003D37E4"/>
    <w:rsid w:val="003D46BA"/>
    <w:rsid w:val="003D5199"/>
    <w:rsid w:val="003D55DB"/>
    <w:rsid w:val="003D68B2"/>
    <w:rsid w:val="003E06CC"/>
    <w:rsid w:val="003E0BEB"/>
    <w:rsid w:val="003E115D"/>
    <w:rsid w:val="003E1941"/>
    <w:rsid w:val="003E1CCE"/>
    <w:rsid w:val="003E1F44"/>
    <w:rsid w:val="003E1FB8"/>
    <w:rsid w:val="003E211E"/>
    <w:rsid w:val="003E3899"/>
    <w:rsid w:val="003E3A83"/>
    <w:rsid w:val="003E4525"/>
    <w:rsid w:val="003E5019"/>
    <w:rsid w:val="003E5313"/>
    <w:rsid w:val="003E5752"/>
    <w:rsid w:val="003E5B09"/>
    <w:rsid w:val="003E63EC"/>
    <w:rsid w:val="003E75BC"/>
    <w:rsid w:val="003E7FEC"/>
    <w:rsid w:val="003F0B45"/>
    <w:rsid w:val="003F0F18"/>
    <w:rsid w:val="003F3A47"/>
    <w:rsid w:val="003F3D2A"/>
    <w:rsid w:val="003F4170"/>
    <w:rsid w:val="003F43CE"/>
    <w:rsid w:val="003F4FCF"/>
    <w:rsid w:val="003F59EC"/>
    <w:rsid w:val="003F680A"/>
    <w:rsid w:val="003F6921"/>
    <w:rsid w:val="003F7555"/>
    <w:rsid w:val="003F7F28"/>
    <w:rsid w:val="00400F61"/>
    <w:rsid w:val="00401291"/>
    <w:rsid w:val="00401B45"/>
    <w:rsid w:val="00401BFF"/>
    <w:rsid w:val="00402654"/>
    <w:rsid w:val="00403032"/>
    <w:rsid w:val="0040332D"/>
    <w:rsid w:val="004040EF"/>
    <w:rsid w:val="00404610"/>
    <w:rsid w:val="004053CB"/>
    <w:rsid w:val="0041039A"/>
    <w:rsid w:val="00411791"/>
    <w:rsid w:val="00413188"/>
    <w:rsid w:val="00413400"/>
    <w:rsid w:val="004136A5"/>
    <w:rsid w:val="0041409F"/>
    <w:rsid w:val="00416E2E"/>
    <w:rsid w:val="00420B72"/>
    <w:rsid w:val="0042153A"/>
    <w:rsid w:val="00421580"/>
    <w:rsid w:val="004222DC"/>
    <w:rsid w:val="00422748"/>
    <w:rsid w:val="00423A0C"/>
    <w:rsid w:val="00423EA2"/>
    <w:rsid w:val="00424558"/>
    <w:rsid w:val="004272D4"/>
    <w:rsid w:val="004278B5"/>
    <w:rsid w:val="004300F4"/>
    <w:rsid w:val="004314CE"/>
    <w:rsid w:val="0043450C"/>
    <w:rsid w:val="004346AD"/>
    <w:rsid w:val="0043558C"/>
    <w:rsid w:val="004356EB"/>
    <w:rsid w:val="00435FAE"/>
    <w:rsid w:val="0043602D"/>
    <w:rsid w:val="0043675F"/>
    <w:rsid w:val="00436804"/>
    <w:rsid w:val="00436B92"/>
    <w:rsid w:val="00436E88"/>
    <w:rsid w:val="00440AA8"/>
    <w:rsid w:val="00441712"/>
    <w:rsid w:val="00441D72"/>
    <w:rsid w:val="0044260D"/>
    <w:rsid w:val="00443E49"/>
    <w:rsid w:val="00444A5C"/>
    <w:rsid w:val="00445731"/>
    <w:rsid w:val="00445A9F"/>
    <w:rsid w:val="0044677D"/>
    <w:rsid w:val="00447103"/>
    <w:rsid w:val="0044762D"/>
    <w:rsid w:val="00450C0E"/>
    <w:rsid w:val="00450D61"/>
    <w:rsid w:val="00450E12"/>
    <w:rsid w:val="00451CF6"/>
    <w:rsid w:val="00452AC5"/>
    <w:rsid w:val="0045366D"/>
    <w:rsid w:val="004547B4"/>
    <w:rsid w:val="00455203"/>
    <w:rsid w:val="00455497"/>
    <w:rsid w:val="00455B9F"/>
    <w:rsid w:val="0045612E"/>
    <w:rsid w:val="00457275"/>
    <w:rsid w:val="00457348"/>
    <w:rsid w:val="004601F1"/>
    <w:rsid w:val="004616D9"/>
    <w:rsid w:val="004622AB"/>
    <w:rsid w:val="00462860"/>
    <w:rsid w:val="004628BD"/>
    <w:rsid w:val="0046290C"/>
    <w:rsid w:val="00462D8E"/>
    <w:rsid w:val="0046363A"/>
    <w:rsid w:val="00463820"/>
    <w:rsid w:val="00464E48"/>
    <w:rsid w:val="0046506B"/>
    <w:rsid w:val="00466677"/>
    <w:rsid w:val="0046676C"/>
    <w:rsid w:val="00466E8E"/>
    <w:rsid w:val="00467797"/>
    <w:rsid w:val="00470A79"/>
    <w:rsid w:val="00470A8F"/>
    <w:rsid w:val="0047138A"/>
    <w:rsid w:val="004718D0"/>
    <w:rsid w:val="004722EF"/>
    <w:rsid w:val="00472F50"/>
    <w:rsid w:val="00473CB2"/>
    <w:rsid w:val="00473FEF"/>
    <w:rsid w:val="004747EB"/>
    <w:rsid w:val="00475037"/>
    <w:rsid w:val="00476FB1"/>
    <w:rsid w:val="00477927"/>
    <w:rsid w:val="004809EB"/>
    <w:rsid w:val="004821F6"/>
    <w:rsid w:val="00483074"/>
    <w:rsid w:val="004832FC"/>
    <w:rsid w:val="0048347D"/>
    <w:rsid w:val="00483E8D"/>
    <w:rsid w:val="00483F9A"/>
    <w:rsid w:val="00484BA0"/>
    <w:rsid w:val="00486E75"/>
    <w:rsid w:val="004875F8"/>
    <w:rsid w:val="00487920"/>
    <w:rsid w:val="00487A1C"/>
    <w:rsid w:val="00487E35"/>
    <w:rsid w:val="00490EDD"/>
    <w:rsid w:val="00491A2E"/>
    <w:rsid w:val="00491A38"/>
    <w:rsid w:val="004933CE"/>
    <w:rsid w:val="00493AFE"/>
    <w:rsid w:val="004955F7"/>
    <w:rsid w:val="004957AB"/>
    <w:rsid w:val="004960B8"/>
    <w:rsid w:val="00496E4C"/>
    <w:rsid w:val="00496F32"/>
    <w:rsid w:val="004978B3"/>
    <w:rsid w:val="00497F73"/>
    <w:rsid w:val="004A0ADA"/>
    <w:rsid w:val="004A2642"/>
    <w:rsid w:val="004A2673"/>
    <w:rsid w:val="004A3992"/>
    <w:rsid w:val="004A3B11"/>
    <w:rsid w:val="004A4005"/>
    <w:rsid w:val="004A55B3"/>
    <w:rsid w:val="004A5A33"/>
    <w:rsid w:val="004A7D4B"/>
    <w:rsid w:val="004B0A1D"/>
    <w:rsid w:val="004B0D41"/>
    <w:rsid w:val="004B29CD"/>
    <w:rsid w:val="004B3531"/>
    <w:rsid w:val="004B38F1"/>
    <w:rsid w:val="004B3D5C"/>
    <w:rsid w:val="004B4C7A"/>
    <w:rsid w:val="004B4FC2"/>
    <w:rsid w:val="004B54B6"/>
    <w:rsid w:val="004B56BA"/>
    <w:rsid w:val="004B6114"/>
    <w:rsid w:val="004B6AA4"/>
    <w:rsid w:val="004B7A61"/>
    <w:rsid w:val="004C0466"/>
    <w:rsid w:val="004C0778"/>
    <w:rsid w:val="004C15FF"/>
    <w:rsid w:val="004C28C6"/>
    <w:rsid w:val="004C41B3"/>
    <w:rsid w:val="004C4975"/>
    <w:rsid w:val="004C572A"/>
    <w:rsid w:val="004C615E"/>
    <w:rsid w:val="004C6497"/>
    <w:rsid w:val="004C6A19"/>
    <w:rsid w:val="004C7563"/>
    <w:rsid w:val="004C7C78"/>
    <w:rsid w:val="004D2AC9"/>
    <w:rsid w:val="004D2AE8"/>
    <w:rsid w:val="004D2C13"/>
    <w:rsid w:val="004D4108"/>
    <w:rsid w:val="004D5CF1"/>
    <w:rsid w:val="004D5DC8"/>
    <w:rsid w:val="004D643F"/>
    <w:rsid w:val="004D69D2"/>
    <w:rsid w:val="004D6B27"/>
    <w:rsid w:val="004E0672"/>
    <w:rsid w:val="004E0E33"/>
    <w:rsid w:val="004E1362"/>
    <w:rsid w:val="004E2448"/>
    <w:rsid w:val="004E286B"/>
    <w:rsid w:val="004E2A9A"/>
    <w:rsid w:val="004E2C1C"/>
    <w:rsid w:val="004E2DD3"/>
    <w:rsid w:val="004E2FEA"/>
    <w:rsid w:val="004E305E"/>
    <w:rsid w:val="004E4185"/>
    <w:rsid w:val="004E42D2"/>
    <w:rsid w:val="004E5D22"/>
    <w:rsid w:val="004E665C"/>
    <w:rsid w:val="004E6EC6"/>
    <w:rsid w:val="004E7610"/>
    <w:rsid w:val="004E7CAB"/>
    <w:rsid w:val="004F06FA"/>
    <w:rsid w:val="004F1A3D"/>
    <w:rsid w:val="004F38AE"/>
    <w:rsid w:val="004F3C7C"/>
    <w:rsid w:val="004F3E1C"/>
    <w:rsid w:val="004F4FEA"/>
    <w:rsid w:val="004F516A"/>
    <w:rsid w:val="004F61CC"/>
    <w:rsid w:val="004F6280"/>
    <w:rsid w:val="004F697C"/>
    <w:rsid w:val="004F6CED"/>
    <w:rsid w:val="00501513"/>
    <w:rsid w:val="005016A8"/>
    <w:rsid w:val="00501A4C"/>
    <w:rsid w:val="00501B07"/>
    <w:rsid w:val="00501BC0"/>
    <w:rsid w:val="00501EA8"/>
    <w:rsid w:val="00502E3B"/>
    <w:rsid w:val="00503585"/>
    <w:rsid w:val="00503848"/>
    <w:rsid w:val="00503D14"/>
    <w:rsid w:val="00503F26"/>
    <w:rsid w:val="00504B55"/>
    <w:rsid w:val="005051C5"/>
    <w:rsid w:val="005055C3"/>
    <w:rsid w:val="0050614A"/>
    <w:rsid w:val="00506A66"/>
    <w:rsid w:val="00507D02"/>
    <w:rsid w:val="00507E2A"/>
    <w:rsid w:val="00507EB4"/>
    <w:rsid w:val="00511138"/>
    <w:rsid w:val="00511D55"/>
    <w:rsid w:val="005132E7"/>
    <w:rsid w:val="005135D9"/>
    <w:rsid w:val="00513BD1"/>
    <w:rsid w:val="00520294"/>
    <w:rsid w:val="005214A7"/>
    <w:rsid w:val="00522580"/>
    <w:rsid w:val="005227AF"/>
    <w:rsid w:val="00523C28"/>
    <w:rsid w:val="00524432"/>
    <w:rsid w:val="0052474E"/>
    <w:rsid w:val="00524A0F"/>
    <w:rsid w:val="00524EA9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0563"/>
    <w:rsid w:val="00541CDC"/>
    <w:rsid w:val="00542873"/>
    <w:rsid w:val="005431EA"/>
    <w:rsid w:val="00543953"/>
    <w:rsid w:val="00543A76"/>
    <w:rsid w:val="00543FDE"/>
    <w:rsid w:val="00544B4E"/>
    <w:rsid w:val="00545106"/>
    <w:rsid w:val="005453E3"/>
    <w:rsid w:val="00545A3D"/>
    <w:rsid w:val="005472C8"/>
    <w:rsid w:val="005476F7"/>
    <w:rsid w:val="00547873"/>
    <w:rsid w:val="00547FE2"/>
    <w:rsid w:val="00550BCC"/>
    <w:rsid w:val="00553864"/>
    <w:rsid w:val="005541F9"/>
    <w:rsid w:val="00554790"/>
    <w:rsid w:val="0055520C"/>
    <w:rsid w:val="0055538F"/>
    <w:rsid w:val="0055595D"/>
    <w:rsid w:val="00556DB2"/>
    <w:rsid w:val="005578B6"/>
    <w:rsid w:val="005607FC"/>
    <w:rsid w:val="00560C39"/>
    <w:rsid w:val="00561BC4"/>
    <w:rsid w:val="005628B8"/>
    <w:rsid w:val="00562E3E"/>
    <w:rsid w:val="00563999"/>
    <w:rsid w:val="00563E55"/>
    <w:rsid w:val="00563F20"/>
    <w:rsid w:val="00566407"/>
    <w:rsid w:val="00566BA2"/>
    <w:rsid w:val="005706B5"/>
    <w:rsid w:val="0057163A"/>
    <w:rsid w:val="00571B40"/>
    <w:rsid w:val="00573C39"/>
    <w:rsid w:val="0057476C"/>
    <w:rsid w:val="0057502B"/>
    <w:rsid w:val="005750C8"/>
    <w:rsid w:val="0057706F"/>
    <w:rsid w:val="00577A5F"/>
    <w:rsid w:val="00577A8B"/>
    <w:rsid w:val="00577B14"/>
    <w:rsid w:val="00577CDF"/>
    <w:rsid w:val="0058022F"/>
    <w:rsid w:val="00580254"/>
    <w:rsid w:val="005813DF"/>
    <w:rsid w:val="00581446"/>
    <w:rsid w:val="00581962"/>
    <w:rsid w:val="00581C01"/>
    <w:rsid w:val="00585E01"/>
    <w:rsid w:val="005861F3"/>
    <w:rsid w:val="00586D12"/>
    <w:rsid w:val="00587B66"/>
    <w:rsid w:val="0059174C"/>
    <w:rsid w:val="00592EA9"/>
    <w:rsid w:val="00594091"/>
    <w:rsid w:val="00596A92"/>
    <w:rsid w:val="0059765F"/>
    <w:rsid w:val="005A056A"/>
    <w:rsid w:val="005A0AAD"/>
    <w:rsid w:val="005A1A80"/>
    <w:rsid w:val="005A1E6F"/>
    <w:rsid w:val="005A26CE"/>
    <w:rsid w:val="005A2A45"/>
    <w:rsid w:val="005A2C57"/>
    <w:rsid w:val="005A4563"/>
    <w:rsid w:val="005A5264"/>
    <w:rsid w:val="005A53D7"/>
    <w:rsid w:val="005A751D"/>
    <w:rsid w:val="005A7F86"/>
    <w:rsid w:val="005B0192"/>
    <w:rsid w:val="005B088B"/>
    <w:rsid w:val="005B0949"/>
    <w:rsid w:val="005B1188"/>
    <w:rsid w:val="005B11F5"/>
    <w:rsid w:val="005B1ADF"/>
    <w:rsid w:val="005B24DA"/>
    <w:rsid w:val="005B2518"/>
    <w:rsid w:val="005B30B2"/>
    <w:rsid w:val="005B310A"/>
    <w:rsid w:val="005B3DDC"/>
    <w:rsid w:val="005B49BD"/>
    <w:rsid w:val="005B5054"/>
    <w:rsid w:val="005B50E3"/>
    <w:rsid w:val="005B5970"/>
    <w:rsid w:val="005B623D"/>
    <w:rsid w:val="005B68BE"/>
    <w:rsid w:val="005B6D8C"/>
    <w:rsid w:val="005B755C"/>
    <w:rsid w:val="005B7DC2"/>
    <w:rsid w:val="005B7E6C"/>
    <w:rsid w:val="005C078B"/>
    <w:rsid w:val="005C0EAF"/>
    <w:rsid w:val="005C159E"/>
    <w:rsid w:val="005C1B19"/>
    <w:rsid w:val="005C474D"/>
    <w:rsid w:val="005C4B55"/>
    <w:rsid w:val="005C4E64"/>
    <w:rsid w:val="005C683E"/>
    <w:rsid w:val="005C70F0"/>
    <w:rsid w:val="005C713A"/>
    <w:rsid w:val="005C7E3C"/>
    <w:rsid w:val="005C7FAB"/>
    <w:rsid w:val="005D00DF"/>
    <w:rsid w:val="005D0F4E"/>
    <w:rsid w:val="005D1B33"/>
    <w:rsid w:val="005D203C"/>
    <w:rsid w:val="005D24A0"/>
    <w:rsid w:val="005D2A15"/>
    <w:rsid w:val="005D2DB6"/>
    <w:rsid w:val="005D30F7"/>
    <w:rsid w:val="005D4160"/>
    <w:rsid w:val="005D419D"/>
    <w:rsid w:val="005D42CD"/>
    <w:rsid w:val="005D499C"/>
    <w:rsid w:val="005D4B94"/>
    <w:rsid w:val="005D4C6C"/>
    <w:rsid w:val="005D54BE"/>
    <w:rsid w:val="005D6B8E"/>
    <w:rsid w:val="005E004F"/>
    <w:rsid w:val="005E0257"/>
    <w:rsid w:val="005E08C3"/>
    <w:rsid w:val="005E2321"/>
    <w:rsid w:val="005E2BA8"/>
    <w:rsid w:val="005E2DD2"/>
    <w:rsid w:val="005E349E"/>
    <w:rsid w:val="005E4B56"/>
    <w:rsid w:val="005E4F60"/>
    <w:rsid w:val="005E5310"/>
    <w:rsid w:val="005E555A"/>
    <w:rsid w:val="005E5849"/>
    <w:rsid w:val="005E646E"/>
    <w:rsid w:val="005F10B1"/>
    <w:rsid w:val="005F26D0"/>
    <w:rsid w:val="005F2A85"/>
    <w:rsid w:val="005F5536"/>
    <w:rsid w:val="005F713B"/>
    <w:rsid w:val="0060106F"/>
    <w:rsid w:val="006014A4"/>
    <w:rsid w:val="006017B2"/>
    <w:rsid w:val="00601A30"/>
    <w:rsid w:val="00601A6A"/>
    <w:rsid w:val="006021D7"/>
    <w:rsid w:val="00602B73"/>
    <w:rsid w:val="0060464A"/>
    <w:rsid w:val="00604E19"/>
    <w:rsid w:val="00606353"/>
    <w:rsid w:val="006063A7"/>
    <w:rsid w:val="006072A9"/>
    <w:rsid w:val="00607722"/>
    <w:rsid w:val="00607A81"/>
    <w:rsid w:val="00610332"/>
    <w:rsid w:val="00610951"/>
    <w:rsid w:val="00610C3F"/>
    <w:rsid w:val="006120E1"/>
    <w:rsid w:val="006123B7"/>
    <w:rsid w:val="00612CCE"/>
    <w:rsid w:val="00612FFA"/>
    <w:rsid w:val="006137CA"/>
    <w:rsid w:val="00613D31"/>
    <w:rsid w:val="00614715"/>
    <w:rsid w:val="006155F0"/>
    <w:rsid w:val="00616463"/>
    <w:rsid w:val="006174FF"/>
    <w:rsid w:val="0061787C"/>
    <w:rsid w:val="006200A1"/>
    <w:rsid w:val="00620B4A"/>
    <w:rsid w:val="00621B0C"/>
    <w:rsid w:val="00621FE8"/>
    <w:rsid w:val="00622AD7"/>
    <w:rsid w:val="00623396"/>
    <w:rsid w:val="00624456"/>
    <w:rsid w:val="00624CCB"/>
    <w:rsid w:val="00624F47"/>
    <w:rsid w:val="006259EC"/>
    <w:rsid w:val="00627321"/>
    <w:rsid w:val="00627F15"/>
    <w:rsid w:val="00630747"/>
    <w:rsid w:val="00631584"/>
    <w:rsid w:val="00631B2F"/>
    <w:rsid w:val="006320F1"/>
    <w:rsid w:val="00632A2C"/>
    <w:rsid w:val="00632B20"/>
    <w:rsid w:val="00633087"/>
    <w:rsid w:val="0063351F"/>
    <w:rsid w:val="00634469"/>
    <w:rsid w:val="00634DF4"/>
    <w:rsid w:val="0063532F"/>
    <w:rsid w:val="00636190"/>
    <w:rsid w:val="00636666"/>
    <w:rsid w:val="0064022C"/>
    <w:rsid w:val="0064039E"/>
    <w:rsid w:val="00640C0A"/>
    <w:rsid w:val="00640FAB"/>
    <w:rsid w:val="00641667"/>
    <w:rsid w:val="00641F46"/>
    <w:rsid w:val="006420EA"/>
    <w:rsid w:val="00643282"/>
    <w:rsid w:val="006437ED"/>
    <w:rsid w:val="00643814"/>
    <w:rsid w:val="006468D2"/>
    <w:rsid w:val="006479AE"/>
    <w:rsid w:val="00647AE4"/>
    <w:rsid w:val="00650B90"/>
    <w:rsid w:val="006518E0"/>
    <w:rsid w:val="00651FDF"/>
    <w:rsid w:val="006521BE"/>
    <w:rsid w:val="00652A23"/>
    <w:rsid w:val="00652D0C"/>
    <w:rsid w:val="00652DFA"/>
    <w:rsid w:val="00652FDB"/>
    <w:rsid w:val="00653F1C"/>
    <w:rsid w:val="00655365"/>
    <w:rsid w:val="006568ED"/>
    <w:rsid w:val="00656D35"/>
    <w:rsid w:val="00656DFB"/>
    <w:rsid w:val="0066008E"/>
    <w:rsid w:val="006611CD"/>
    <w:rsid w:val="00661235"/>
    <w:rsid w:val="00662E2B"/>
    <w:rsid w:val="00662FCB"/>
    <w:rsid w:val="0066318F"/>
    <w:rsid w:val="006646A8"/>
    <w:rsid w:val="00664CA1"/>
    <w:rsid w:val="00665B0E"/>
    <w:rsid w:val="00665BD1"/>
    <w:rsid w:val="00666119"/>
    <w:rsid w:val="00667693"/>
    <w:rsid w:val="00667E52"/>
    <w:rsid w:val="00672610"/>
    <w:rsid w:val="00672951"/>
    <w:rsid w:val="00672D10"/>
    <w:rsid w:val="006742EA"/>
    <w:rsid w:val="00674A4C"/>
    <w:rsid w:val="0067510B"/>
    <w:rsid w:val="006760F9"/>
    <w:rsid w:val="006765F5"/>
    <w:rsid w:val="00676C2A"/>
    <w:rsid w:val="00680302"/>
    <w:rsid w:val="00680585"/>
    <w:rsid w:val="00680B76"/>
    <w:rsid w:val="00681061"/>
    <w:rsid w:val="00683953"/>
    <w:rsid w:val="0068422F"/>
    <w:rsid w:val="00684B45"/>
    <w:rsid w:val="00686CCC"/>
    <w:rsid w:val="00686F1B"/>
    <w:rsid w:val="00691C48"/>
    <w:rsid w:val="00691CA6"/>
    <w:rsid w:val="00692C14"/>
    <w:rsid w:val="006943ED"/>
    <w:rsid w:val="0069554C"/>
    <w:rsid w:val="00695D19"/>
    <w:rsid w:val="00696889"/>
    <w:rsid w:val="00697D2C"/>
    <w:rsid w:val="006A008F"/>
    <w:rsid w:val="006A09DD"/>
    <w:rsid w:val="006A0BB2"/>
    <w:rsid w:val="006A117B"/>
    <w:rsid w:val="006A1312"/>
    <w:rsid w:val="006A144A"/>
    <w:rsid w:val="006A22A1"/>
    <w:rsid w:val="006A25D7"/>
    <w:rsid w:val="006A39FD"/>
    <w:rsid w:val="006A4141"/>
    <w:rsid w:val="006A4403"/>
    <w:rsid w:val="006A458E"/>
    <w:rsid w:val="006A5AB5"/>
    <w:rsid w:val="006A745C"/>
    <w:rsid w:val="006A7646"/>
    <w:rsid w:val="006A7AB4"/>
    <w:rsid w:val="006B0DBB"/>
    <w:rsid w:val="006B0DBD"/>
    <w:rsid w:val="006B1A61"/>
    <w:rsid w:val="006B25E0"/>
    <w:rsid w:val="006B3D2A"/>
    <w:rsid w:val="006B4112"/>
    <w:rsid w:val="006B48DD"/>
    <w:rsid w:val="006B5407"/>
    <w:rsid w:val="006B58EE"/>
    <w:rsid w:val="006B5E98"/>
    <w:rsid w:val="006B6A79"/>
    <w:rsid w:val="006B6AFB"/>
    <w:rsid w:val="006C04CE"/>
    <w:rsid w:val="006C0FFE"/>
    <w:rsid w:val="006C15DD"/>
    <w:rsid w:val="006C161A"/>
    <w:rsid w:val="006C1E0B"/>
    <w:rsid w:val="006C3BD9"/>
    <w:rsid w:val="006C425F"/>
    <w:rsid w:val="006C4329"/>
    <w:rsid w:val="006C4F0D"/>
    <w:rsid w:val="006C559F"/>
    <w:rsid w:val="006C594C"/>
    <w:rsid w:val="006C5A03"/>
    <w:rsid w:val="006C65AA"/>
    <w:rsid w:val="006C7A79"/>
    <w:rsid w:val="006D0B05"/>
    <w:rsid w:val="006D622A"/>
    <w:rsid w:val="006D761F"/>
    <w:rsid w:val="006E0824"/>
    <w:rsid w:val="006E0ABE"/>
    <w:rsid w:val="006E17E3"/>
    <w:rsid w:val="006E272D"/>
    <w:rsid w:val="006E2A25"/>
    <w:rsid w:val="006E2DF2"/>
    <w:rsid w:val="006E2F9F"/>
    <w:rsid w:val="006E3A1C"/>
    <w:rsid w:val="006E3FC6"/>
    <w:rsid w:val="006E5720"/>
    <w:rsid w:val="006E6252"/>
    <w:rsid w:val="006E70B8"/>
    <w:rsid w:val="006E7A97"/>
    <w:rsid w:val="006F19E6"/>
    <w:rsid w:val="006F206B"/>
    <w:rsid w:val="006F21F9"/>
    <w:rsid w:val="006F23AF"/>
    <w:rsid w:val="006F2A6C"/>
    <w:rsid w:val="006F3081"/>
    <w:rsid w:val="006F342D"/>
    <w:rsid w:val="006F39E3"/>
    <w:rsid w:val="006F4046"/>
    <w:rsid w:val="006F415B"/>
    <w:rsid w:val="006F58F0"/>
    <w:rsid w:val="006F6B63"/>
    <w:rsid w:val="006F7B61"/>
    <w:rsid w:val="00701B0E"/>
    <w:rsid w:val="007029D0"/>
    <w:rsid w:val="0070345E"/>
    <w:rsid w:val="007035D2"/>
    <w:rsid w:val="0070376F"/>
    <w:rsid w:val="007042AA"/>
    <w:rsid w:val="007043C1"/>
    <w:rsid w:val="00704485"/>
    <w:rsid w:val="00704E84"/>
    <w:rsid w:val="00705017"/>
    <w:rsid w:val="00705B0C"/>
    <w:rsid w:val="0070636C"/>
    <w:rsid w:val="00710DCF"/>
    <w:rsid w:val="007115C8"/>
    <w:rsid w:val="007117AB"/>
    <w:rsid w:val="00711AA7"/>
    <w:rsid w:val="00713707"/>
    <w:rsid w:val="007146E7"/>
    <w:rsid w:val="00714C88"/>
    <w:rsid w:val="007153FB"/>
    <w:rsid w:val="00715EF5"/>
    <w:rsid w:val="00716263"/>
    <w:rsid w:val="00716916"/>
    <w:rsid w:val="00716F24"/>
    <w:rsid w:val="00717BB9"/>
    <w:rsid w:val="0072122A"/>
    <w:rsid w:val="007216F6"/>
    <w:rsid w:val="00722684"/>
    <w:rsid w:val="0072351F"/>
    <w:rsid w:val="00723A5F"/>
    <w:rsid w:val="00723E7E"/>
    <w:rsid w:val="007241D6"/>
    <w:rsid w:val="00724755"/>
    <w:rsid w:val="00725A1D"/>
    <w:rsid w:val="00725F76"/>
    <w:rsid w:val="00727117"/>
    <w:rsid w:val="007272A3"/>
    <w:rsid w:val="0072774E"/>
    <w:rsid w:val="00727A1A"/>
    <w:rsid w:val="007306F4"/>
    <w:rsid w:val="0073084B"/>
    <w:rsid w:val="007308D9"/>
    <w:rsid w:val="007311F7"/>
    <w:rsid w:val="007317BB"/>
    <w:rsid w:val="00731863"/>
    <w:rsid w:val="00731ADC"/>
    <w:rsid w:val="0073243E"/>
    <w:rsid w:val="00733628"/>
    <w:rsid w:val="00733BDB"/>
    <w:rsid w:val="00734AC4"/>
    <w:rsid w:val="0073530A"/>
    <w:rsid w:val="00736962"/>
    <w:rsid w:val="007369BD"/>
    <w:rsid w:val="00736A33"/>
    <w:rsid w:val="00736AFD"/>
    <w:rsid w:val="00737D63"/>
    <w:rsid w:val="00737E11"/>
    <w:rsid w:val="00737EF0"/>
    <w:rsid w:val="0074113B"/>
    <w:rsid w:val="00742A75"/>
    <w:rsid w:val="00742D5E"/>
    <w:rsid w:val="0074365E"/>
    <w:rsid w:val="007449EC"/>
    <w:rsid w:val="00744FEB"/>
    <w:rsid w:val="00746032"/>
    <w:rsid w:val="0074627D"/>
    <w:rsid w:val="0074648A"/>
    <w:rsid w:val="007476D8"/>
    <w:rsid w:val="00747ADE"/>
    <w:rsid w:val="00747FC6"/>
    <w:rsid w:val="00750C08"/>
    <w:rsid w:val="007511FB"/>
    <w:rsid w:val="007512F7"/>
    <w:rsid w:val="007513A5"/>
    <w:rsid w:val="007513EB"/>
    <w:rsid w:val="00751FE1"/>
    <w:rsid w:val="00752840"/>
    <w:rsid w:val="00752B9C"/>
    <w:rsid w:val="0075561F"/>
    <w:rsid w:val="007560DA"/>
    <w:rsid w:val="0075691C"/>
    <w:rsid w:val="00756FCA"/>
    <w:rsid w:val="00757266"/>
    <w:rsid w:val="007578B3"/>
    <w:rsid w:val="00760205"/>
    <w:rsid w:val="00760AD1"/>
    <w:rsid w:val="00760F9F"/>
    <w:rsid w:val="00762127"/>
    <w:rsid w:val="007638B2"/>
    <w:rsid w:val="0076427C"/>
    <w:rsid w:val="007644B1"/>
    <w:rsid w:val="007651A0"/>
    <w:rsid w:val="00765B71"/>
    <w:rsid w:val="00765DEF"/>
    <w:rsid w:val="00765F00"/>
    <w:rsid w:val="00766970"/>
    <w:rsid w:val="0076735B"/>
    <w:rsid w:val="007673B1"/>
    <w:rsid w:val="007706E4"/>
    <w:rsid w:val="00771503"/>
    <w:rsid w:val="00771F53"/>
    <w:rsid w:val="007724C4"/>
    <w:rsid w:val="0077263E"/>
    <w:rsid w:val="00774599"/>
    <w:rsid w:val="00774DDB"/>
    <w:rsid w:val="007750B2"/>
    <w:rsid w:val="00775422"/>
    <w:rsid w:val="00775D0D"/>
    <w:rsid w:val="00776415"/>
    <w:rsid w:val="00781815"/>
    <w:rsid w:val="00781AFF"/>
    <w:rsid w:val="00781B39"/>
    <w:rsid w:val="0078266A"/>
    <w:rsid w:val="00783412"/>
    <w:rsid w:val="007839AF"/>
    <w:rsid w:val="0078422C"/>
    <w:rsid w:val="007847C8"/>
    <w:rsid w:val="00784965"/>
    <w:rsid w:val="00784A2D"/>
    <w:rsid w:val="00784BC9"/>
    <w:rsid w:val="00785DBC"/>
    <w:rsid w:val="00785ECF"/>
    <w:rsid w:val="00787543"/>
    <w:rsid w:val="00790918"/>
    <w:rsid w:val="00790CE5"/>
    <w:rsid w:val="00791CC2"/>
    <w:rsid w:val="007926EA"/>
    <w:rsid w:val="00792F48"/>
    <w:rsid w:val="00793A0B"/>
    <w:rsid w:val="007946B0"/>
    <w:rsid w:val="007961FE"/>
    <w:rsid w:val="00796312"/>
    <w:rsid w:val="00796836"/>
    <w:rsid w:val="00797AC2"/>
    <w:rsid w:val="00797DC0"/>
    <w:rsid w:val="007A0548"/>
    <w:rsid w:val="007A0830"/>
    <w:rsid w:val="007A0C9B"/>
    <w:rsid w:val="007A1649"/>
    <w:rsid w:val="007A1AE6"/>
    <w:rsid w:val="007A240C"/>
    <w:rsid w:val="007A2451"/>
    <w:rsid w:val="007A2C13"/>
    <w:rsid w:val="007A2E34"/>
    <w:rsid w:val="007A38D4"/>
    <w:rsid w:val="007A40F2"/>
    <w:rsid w:val="007A4B89"/>
    <w:rsid w:val="007A5316"/>
    <w:rsid w:val="007A5511"/>
    <w:rsid w:val="007A5ADD"/>
    <w:rsid w:val="007B1662"/>
    <w:rsid w:val="007B1D6B"/>
    <w:rsid w:val="007B1E9D"/>
    <w:rsid w:val="007B200F"/>
    <w:rsid w:val="007B330D"/>
    <w:rsid w:val="007B49FA"/>
    <w:rsid w:val="007B5559"/>
    <w:rsid w:val="007B570C"/>
    <w:rsid w:val="007B5F15"/>
    <w:rsid w:val="007B656E"/>
    <w:rsid w:val="007C02CD"/>
    <w:rsid w:val="007C0861"/>
    <w:rsid w:val="007C0C8B"/>
    <w:rsid w:val="007C16D6"/>
    <w:rsid w:val="007C20C0"/>
    <w:rsid w:val="007C2654"/>
    <w:rsid w:val="007C3FED"/>
    <w:rsid w:val="007C473D"/>
    <w:rsid w:val="007C48CE"/>
    <w:rsid w:val="007C58EA"/>
    <w:rsid w:val="007C612B"/>
    <w:rsid w:val="007C6893"/>
    <w:rsid w:val="007C797D"/>
    <w:rsid w:val="007C7ADF"/>
    <w:rsid w:val="007D0F25"/>
    <w:rsid w:val="007D1649"/>
    <w:rsid w:val="007D1776"/>
    <w:rsid w:val="007D1AD5"/>
    <w:rsid w:val="007D1DFD"/>
    <w:rsid w:val="007D2448"/>
    <w:rsid w:val="007D2779"/>
    <w:rsid w:val="007D2A02"/>
    <w:rsid w:val="007D2A46"/>
    <w:rsid w:val="007D410C"/>
    <w:rsid w:val="007D64F6"/>
    <w:rsid w:val="007E021F"/>
    <w:rsid w:val="007E1945"/>
    <w:rsid w:val="007E2B96"/>
    <w:rsid w:val="007E2F3F"/>
    <w:rsid w:val="007E30DF"/>
    <w:rsid w:val="007E412A"/>
    <w:rsid w:val="007E4A07"/>
    <w:rsid w:val="007E4F2E"/>
    <w:rsid w:val="007E59F2"/>
    <w:rsid w:val="007E5E20"/>
    <w:rsid w:val="007E6778"/>
    <w:rsid w:val="007F04B7"/>
    <w:rsid w:val="007F1875"/>
    <w:rsid w:val="007F1A32"/>
    <w:rsid w:val="007F1CDC"/>
    <w:rsid w:val="007F2132"/>
    <w:rsid w:val="007F213B"/>
    <w:rsid w:val="007F2BC5"/>
    <w:rsid w:val="007F2ED8"/>
    <w:rsid w:val="007F349E"/>
    <w:rsid w:val="007F54EF"/>
    <w:rsid w:val="007F5A96"/>
    <w:rsid w:val="007F5E34"/>
    <w:rsid w:val="007F72E4"/>
    <w:rsid w:val="007F79DF"/>
    <w:rsid w:val="007F7AA3"/>
    <w:rsid w:val="007F7C13"/>
    <w:rsid w:val="00800D61"/>
    <w:rsid w:val="00800F02"/>
    <w:rsid w:val="008019B8"/>
    <w:rsid w:val="00801B48"/>
    <w:rsid w:val="00801DFD"/>
    <w:rsid w:val="00802215"/>
    <w:rsid w:val="00802231"/>
    <w:rsid w:val="0080269F"/>
    <w:rsid w:val="00802CB6"/>
    <w:rsid w:val="00803565"/>
    <w:rsid w:val="00803612"/>
    <w:rsid w:val="00803D8D"/>
    <w:rsid w:val="008054F9"/>
    <w:rsid w:val="00806486"/>
    <w:rsid w:val="00806D41"/>
    <w:rsid w:val="00807F84"/>
    <w:rsid w:val="00810E68"/>
    <w:rsid w:val="00810E74"/>
    <w:rsid w:val="00811280"/>
    <w:rsid w:val="00811B8B"/>
    <w:rsid w:val="00811EA4"/>
    <w:rsid w:val="0081257B"/>
    <w:rsid w:val="00814831"/>
    <w:rsid w:val="00814B59"/>
    <w:rsid w:val="008154DF"/>
    <w:rsid w:val="0081556A"/>
    <w:rsid w:val="00815D94"/>
    <w:rsid w:val="0081682E"/>
    <w:rsid w:val="008170F5"/>
    <w:rsid w:val="008174DA"/>
    <w:rsid w:val="00817623"/>
    <w:rsid w:val="008178E2"/>
    <w:rsid w:val="0082028F"/>
    <w:rsid w:val="00820D56"/>
    <w:rsid w:val="008222C3"/>
    <w:rsid w:val="008226AF"/>
    <w:rsid w:val="00823835"/>
    <w:rsid w:val="008248A6"/>
    <w:rsid w:val="008251CB"/>
    <w:rsid w:val="00825757"/>
    <w:rsid w:val="00826000"/>
    <w:rsid w:val="008264FB"/>
    <w:rsid w:val="00826AC1"/>
    <w:rsid w:val="00832F4E"/>
    <w:rsid w:val="00833003"/>
    <w:rsid w:val="008330FA"/>
    <w:rsid w:val="00833388"/>
    <w:rsid w:val="008334FC"/>
    <w:rsid w:val="008354A3"/>
    <w:rsid w:val="0083774B"/>
    <w:rsid w:val="008407D9"/>
    <w:rsid w:val="00840BC0"/>
    <w:rsid w:val="00841556"/>
    <w:rsid w:val="00841C0E"/>
    <w:rsid w:val="00841FDF"/>
    <w:rsid w:val="00843274"/>
    <w:rsid w:val="008432BD"/>
    <w:rsid w:val="0084363F"/>
    <w:rsid w:val="0084378A"/>
    <w:rsid w:val="00843817"/>
    <w:rsid w:val="008441A6"/>
    <w:rsid w:val="008443DD"/>
    <w:rsid w:val="0084475E"/>
    <w:rsid w:val="0084655B"/>
    <w:rsid w:val="00846BB0"/>
    <w:rsid w:val="00850B14"/>
    <w:rsid w:val="00851383"/>
    <w:rsid w:val="00851563"/>
    <w:rsid w:val="00851688"/>
    <w:rsid w:val="008516FE"/>
    <w:rsid w:val="00851DB9"/>
    <w:rsid w:val="00851F82"/>
    <w:rsid w:val="008522C4"/>
    <w:rsid w:val="00852C97"/>
    <w:rsid w:val="00852EDF"/>
    <w:rsid w:val="008558AA"/>
    <w:rsid w:val="00856E20"/>
    <w:rsid w:val="00856EDA"/>
    <w:rsid w:val="0086134D"/>
    <w:rsid w:val="008619CD"/>
    <w:rsid w:val="00861AD4"/>
    <w:rsid w:val="00862D12"/>
    <w:rsid w:val="008637E7"/>
    <w:rsid w:val="0086419B"/>
    <w:rsid w:val="00864F67"/>
    <w:rsid w:val="00865C51"/>
    <w:rsid w:val="00866CFB"/>
    <w:rsid w:val="00867CD0"/>
    <w:rsid w:val="00867E44"/>
    <w:rsid w:val="00870B6D"/>
    <w:rsid w:val="00870F0E"/>
    <w:rsid w:val="008711C0"/>
    <w:rsid w:val="008731B3"/>
    <w:rsid w:val="008745C6"/>
    <w:rsid w:val="0087575D"/>
    <w:rsid w:val="008763C5"/>
    <w:rsid w:val="008763EF"/>
    <w:rsid w:val="008768BD"/>
    <w:rsid w:val="00877405"/>
    <w:rsid w:val="0087789B"/>
    <w:rsid w:val="00877F78"/>
    <w:rsid w:val="008815FE"/>
    <w:rsid w:val="008816FB"/>
    <w:rsid w:val="008824E6"/>
    <w:rsid w:val="00883CD8"/>
    <w:rsid w:val="00883E98"/>
    <w:rsid w:val="008845C4"/>
    <w:rsid w:val="00884B45"/>
    <w:rsid w:val="00885213"/>
    <w:rsid w:val="008854DD"/>
    <w:rsid w:val="00886619"/>
    <w:rsid w:val="00886A6B"/>
    <w:rsid w:val="00887F79"/>
    <w:rsid w:val="008902B5"/>
    <w:rsid w:val="00890300"/>
    <w:rsid w:val="00890E6E"/>
    <w:rsid w:val="0089106F"/>
    <w:rsid w:val="00891ED6"/>
    <w:rsid w:val="0089261C"/>
    <w:rsid w:val="00892D28"/>
    <w:rsid w:val="00892ED7"/>
    <w:rsid w:val="008938AC"/>
    <w:rsid w:val="00893F3C"/>
    <w:rsid w:val="0089438D"/>
    <w:rsid w:val="00894601"/>
    <w:rsid w:val="00894B1A"/>
    <w:rsid w:val="00897757"/>
    <w:rsid w:val="008A08C6"/>
    <w:rsid w:val="008A0CDC"/>
    <w:rsid w:val="008A1C94"/>
    <w:rsid w:val="008A288E"/>
    <w:rsid w:val="008A2A41"/>
    <w:rsid w:val="008A39F3"/>
    <w:rsid w:val="008A3B32"/>
    <w:rsid w:val="008A4ADD"/>
    <w:rsid w:val="008A4BDD"/>
    <w:rsid w:val="008A4D88"/>
    <w:rsid w:val="008A5256"/>
    <w:rsid w:val="008A6481"/>
    <w:rsid w:val="008A7F6A"/>
    <w:rsid w:val="008B0E3E"/>
    <w:rsid w:val="008B17EE"/>
    <w:rsid w:val="008B34CE"/>
    <w:rsid w:val="008B34F2"/>
    <w:rsid w:val="008B4515"/>
    <w:rsid w:val="008B4815"/>
    <w:rsid w:val="008B4D70"/>
    <w:rsid w:val="008B5835"/>
    <w:rsid w:val="008B6D57"/>
    <w:rsid w:val="008B7615"/>
    <w:rsid w:val="008B7B9B"/>
    <w:rsid w:val="008C0438"/>
    <w:rsid w:val="008C0F96"/>
    <w:rsid w:val="008C2E4D"/>
    <w:rsid w:val="008C2F1C"/>
    <w:rsid w:val="008C30F4"/>
    <w:rsid w:val="008C32AC"/>
    <w:rsid w:val="008C4727"/>
    <w:rsid w:val="008C4D52"/>
    <w:rsid w:val="008C5037"/>
    <w:rsid w:val="008C5B6A"/>
    <w:rsid w:val="008C7F85"/>
    <w:rsid w:val="008D00FA"/>
    <w:rsid w:val="008D0F6A"/>
    <w:rsid w:val="008D2C22"/>
    <w:rsid w:val="008D3D6C"/>
    <w:rsid w:val="008D3E32"/>
    <w:rsid w:val="008D4F07"/>
    <w:rsid w:val="008D4FC8"/>
    <w:rsid w:val="008D54B3"/>
    <w:rsid w:val="008D6F80"/>
    <w:rsid w:val="008D76B5"/>
    <w:rsid w:val="008E0285"/>
    <w:rsid w:val="008E22EF"/>
    <w:rsid w:val="008E322E"/>
    <w:rsid w:val="008E39D7"/>
    <w:rsid w:val="008E3DEF"/>
    <w:rsid w:val="008E5620"/>
    <w:rsid w:val="008E5E9C"/>
    <w:rsid w:val="008E6235"/>
    <w:rsid w:val="008E68BA"/>
    <w:rsid w:val="008E6EF0"/>
    <w:rsid w:val="008E6FE1"/>
    <w:rsid w:val="008E72B4"/>
    <w:rsid w:val="008E7CFE"/>
    <w:rsid w:val="008F0657"/>
    <w:rsid w:val="008F125D"/>
    <w:rsid w:val="008F2081"/>
    <w:rsid w:val="008F7FF9"/>
    <w:rsid w:val="009004B9"/>
    <w:rsid w:val="00900AEF"/>
    <w:rsid w:val="00901189"/>
    <w:rsid w:val="009016DE"/>
    <w:rsid w:val="00902B2B"/>
    <w:rsid w:val="00903192"/>
    <w:rsid w:val="00903F93"/>
    <w:rsid w:val="00904742"/>
    <w:rsid w:val="009047DD"/>
    <w:rsid w:val="00904DC1"/>
    <w:rsid w:val="00904EAB"/>
    <w:rsid w:val="009052C5"/>
    <w:rsid w:val="00905744"/>
    <w:rsid w:val="009058A8"/>
    <w:rsid w:val="009059E6"/>
    <w:rsid w:val="00905CAB"/>
    <w:rsid w:val="00906AC7"/>
    <w:rsid w:val="00906D92"/>
    <w:rsid w:val="00907708"/>
    <w:rsid w:val="00907A51"/>
    <w:rsid w:val="00907F52"/>
    <w:rsid w:val="0091171F"/>
    <w:rsid w:val="00911993"/>
    <w:rsid w:val="00912731"/>
    <w:rsid w:val="00912A6C"/>
    <w:rsid w:val="00914937"/>
    <w:rsid w:val="00914A8D"/>
    <w:rsid w:val="00914BC6"/>
    <w:rsid w:val="00915FAB"/>
    <w:rsid w:val="009166A7"/>
    <w:rsid w:val="00916CFE"/>
    <w:rsid w:val="009171BC"/>
    <w:rsid w:val="0092083F"/>
    <w:rsid w:val="00920FBE"/>
    <w:rsid w:val="0092482D"/>
    <w:rsid w:val="00925024"/>
    <w:rsid w:val="00925318"/>
    <w:rsid w:val="00925373"/>
    <w:rsid w:val="00925749"/>
    <w:rsid w:val="0092616A"/>
    <w:rsid w:val="009275D3"/>
    <w:rsid w:val="00930063"/>
    <w:rsid w:val="00930196"/>
    <w:rsid w:val="009301F6"/>
    <w:rsid w:val="009308F2"/>
    <w:rsid w:val="009311C0"/>
    <w:rsid w:val="00931412"/>
    <w:rsid w:val="009314A4"/>
    <w:rsid w:val="009319E8"/>
    <w:rsid w:val="00932248"/>
    <w:rsid w:val="00934483"/>
    <w:rsid w:val="009352A9"/>
    <w:rsid w:val="00935BF6"/>
    <w:rsid w:val="009364FC"/>
    <w:rsid w:val="009366EE"/>
    <w:rsid w:val="00937764"/>
    <w:rsid w:val="0093792D"/>
    <w:rsid w:val="00940231"/>
    <w:rsid w:val="00940D2A"/>
    <w:rsid w:val="00941295"/>
    <w:rsid w:val="0094179C"/>
    <w:rsid w:val="00941CE0"/>
    <w:rsid w:val="009424A4"/>
    <w:rsid w:val="00943F7A"/>
    <w:rsid w:val="00944B4D"/>
    <w:rsid w:val="00944E93"/>
    <w:rsid w:val="00945A3C"/>
    <w:rsid w:val="00947A35"/>
    <w:rsid w:val="00950A31"/>
    <w:rsid w:val="00951860"/>
    <w:rsid w:val="00951F14"/>
    <w:rsid w:val="009526AB"/>
    <w:rsid w:val="00952F48"/>
    <w:rsid w:val="00953F40"/>
    <w:rsid w:val="00953F9C"/>
    <w:rsid w:val="009540D2"/>
    <w:rsid w:val="00955672"/>
    <w:rsid w:val="00955955"/>
    <w:rsid w:val="00956633"/>
    <w:rsid w:val="009574FE"/>
    <w:rsid w:val="009605AB"/>
    <w:rsid w:val="00960DE7"/>
    <w:rsid w:val="009615FC"/>
    <w:rsid w:val="00961FCA"/>
    <w:rsid w:val="009622B3"/>
    <w:rsid w:val="00962576"/>
    <w:rsid w:val="00963BC9"/>
    <w:rsid w:val="00964E90"/>
    <w:rsid w:val="00965B42"/>
    <w:rsid w:val="00965B90"/>
    <w:rsid w:val="00967337"/>
    <w:rsid w:val="00967407"/>
    <w:rsid w:val="00967511"/>
    <w:rsid w:val="0096779F"/>
    <w:rsid w:val="009677F4"/>
    <w:rsid w:val="00970D02"/>
    <w:rsid w:val="00971BD5"/>
    <w:rsid w:val="0097211B"/>
    <w:rsid w:val="009728FB"/>
    <w:rsid w:val="00972BB4"/>
    <w:rsid w:val="00973AED"/>
    <w:rsid w:val="00974DCF"/>
    <w:rsid w:val="00975825"/>
    <w:rsid w:val="009761C5"/>
    <w:rsid w:val="0097664E"/>
    <w:rsid w:val="0097774E"/>
    <w:rsid w:val="00977DD6"/>
    <w:rsid w:val="00980F37"/>
    <w:rsid w:val="00982BE1"/>
    <w:rsid w:val="00982E11"/>
    <w:rsid w:val="00983660"/>
    <w:rsid w:val="00984F4D"/>
    <w:rsid w:val="009862CA"/>
    <w:rsid w:val="00986B3A"/>
    <w:rsid w:val="0098700B"/>
    <w:rsid w:val="00987389"/>
    <w:rsid w:val="00987A14"/>
    <w:rsid w:val="00987B75"/>
    <w:rsid w:val="00987F76"/>
    <w:rsid w:val="00990889"/>
    <w:rsid w:val="00990E51"/>
    <w:rsid w:val="0099118D"/>
    <w:rsid w:val="00991782"/>
    <w:rsid w:val="009932E6"/>
    <w:rsid w:val="00993624"/>
    <w:rsid w:val="009938B2"/>
    <w:rsid w:val="009941DD"/>
    <w:rsid w:val="009951C6"/>
    <w:rsid w:val="00995D9E"/>
    <w:rsid w:val="0099614E"/>
    <w:rsid w:val="009963E3"/>
    <w:rsid w:val="00997E52"/>
    <w:rsid w:val="00997EF2"/>
    <w:rsid w:val="00997FAC"/>
    <w:rsid w:val="009A00CC"/>
    <w:rsid w:val="009A0D55"/>
    <w:rsid w:val="009A2185"/>
    <w:rsid w:val="009A45B8"/>
    <w:rsid w:val="009A4BCC"/>
    <w:rsid w:val="009A597F"/>
    <w:rsid w:val="009A5A50"/>
    <w:rsid w:val="009A65E8"/>
    <w:rsid w:val="009A6947"/>
    <w:rsid w:val="009A6B73"/>
    <w:rsid w:val="009A72CE"/>
    <w:rsid w:val="009A7644"/>
    <w:rsid w:val="009B014A"/>
    <w:rsid w:val="009B0F51"/>
    <w:rsid w:val="009B1C23"/>
    <w:rsid w:val="009B1E8B"/>
    <w:rsid w:val="009B2AEB"/>
    <w:rsid w:val="009B2E12"/>
    <w:rsid w:val="009B499C"/>
    <w:rsid w:val="009B4AC4"/>
    <w:rsid w:val="009B4B71"/>
    <w:rsid w:val="009B5455"/>
    <w:rsid w:val="009B7234"/>
    <w:rsid w:val="009B7760"/>
    <w:rsid w:val="009B791A"/>
    <w:rsid w:val="009B7947"/>
    <w:rsid w:val="009C1652"/>
    <w:rsid w:val="009C1A84"/>
    <w:rsid w:val="009C1BE8"/>
    <w:rsid w:val="009C1E10"/>
    <w:rsid w:val="009C3747"/>
    <w:rsid w:val="009C37F2"/>
    <w:rsid w:val="009C3C1E"/>
    <w:rsid w:val="009C3DB8"/>
    <w:rsid w:val="009C4884"/>
    <w:rsid w:val="009C5960"/>
    <w:rsid w:val="009C6C53"/>
    <w:rsid w:val="009C6EF4"/>
    <w:rsid w:val="009C730E"/>
    <w:rsid w:val="009C7BAA"/>
    <w:rsid w:val="009C7E67"/>
    <w:rsid w:val="009D0212"/>
    <w:rsid w:val="009D0941"/>
    <w:rsid w:val="009D0D2A"/>
    <w:rsid w:val="009D19D5"/>
    <w:rsid w:val="009D2C7C"/>
    <w:rsid w:val="009D4E58"/>
    <w:rsid w:val="009D586E"/>
    <w:rsid w:val="009D5AA2"/>
    <w:rsid w:val="009D61EC"/>
    <w:rsid w:val="009D6D45"/>
    <w:rsid w:val="009D70A0"/>
    <w:rsid w:val="009D712B"/>
    <w:rsid w:val="009D7228"/>
    <w:rsid w:val="009D744F"/>
    <w:rsid w:val="009D7B26"/>
    <w:rsid w:val="009E0140"/>
    <w:rsid w:val="009E096F"/>
    <w:rsid w:val="009E1188"/>
    <w:rsid w:val="009E1B18"/>
    <w:rsid w:val="009E1F10"/>
    <w:rsid w:val="009E2157"/>
    <w:rsid w:val="009E2C46"/>
    <w:rsid w:val="009E32EB"/>
    <w:rsid w:val="009E3356"/>
    <w:rsid w:val="009E3BCD"/>
    <w:rsid w:val="009E4B16"/>
    <w:rsid w:val="009E58E3"/>
    <w:rsid w:val="009E6D66"/>
    <w:rsid w:val="009E7334"/>
    <w:rsid w:val="009E7B91"/>
    <w:rsid w:val="009F035C"/>
    <w:rsid w:val="009F0BD6"/>
    <w:rsid w:val="009F23F4"/>
    <w:rsid w:val="009F3595"/>
    <w:rsid w:val="009F3D94"/>
    <w:rsid w:val="009F4AF8"/>
    <w:rsid w:val="009F519C"/>
    <w:rsid w:val="009F5451"/>
    <w:rsid w:val="009F5D6B"/>
    <w:rsid w:val="009F675F"/>
    <w:rsid w:val="009F6C47"/>
    <w:rsid w:val="009F6E48"/>
    <w:rsid w:val="009F72A5"/>
    <w:rsid w:val="00A0028C"/>
    <w:rsid w:val="00A002BA"/>
    <w:rsid w:val="00A00541"/>
    <w:rsid w:val="00A01367"/>
    <w:rsid w:val="00A01EBD"/>
    <w:rsid w:val="00A02096"/>
    <w:rsid w:val="00A0237C"/>
    <w:rsid w:val="00A028F5"/>
    <w:rsid w:val="00A02EF3"/>
    <w:rsid w:val="00A03BF9"/>
    <w:rsid w:val="00A05A2A"/>
    <w:rsid w:val="00A05D9B"/>
    <w:rsid w:val="00A06748"/>
    <w:rsid w:val="00A07CC4"/>
    <w:rsid w:val="00A07EFA"/>
    <w:rsid w:val="00A07FFB"/>
    <w:rsid w:val="00A103A7"/>
    <w:rsid w:val="00A109C8"/>
    <w:rsid w:val="00A10B8E"/>
    <w:rsid w:val="00A12301"/>
    <w:rsid w:val="00A13D67"/>
    <w:rsid w:val="00A142D6"/>
    <w:rsid w:val="00A14869"/>
    <w:rsid w:val="00A153AA"/>
    <w:rsid w:val="00A15770"/>
    <w:rsid w:val="00A20093"/>
    <w:rsid w:val="00A20DAD"/>
    <w:rsid w:val="00A21CD6"/>
    <w:rsid w:val="00A22743"/>
    <w:rsid w:val="00A22824"/>
    <w:rsid w:val="00A22BAD"/>
    <w:rsid w:val="00A240E9"/>
    <w:rsid w:val="00A24A27"/>
    <w:rsid w:val="00A25571"/>
    <w:rsid w:val="00A25746"/>
    <w:rsid w:val="00A27105"/>
    <w:rsid w:val="00A27F64"/>
    <w:rsid w:val="00A30296"/>
    <w:rsid w:val="00A3086F"/>
    <w:rsid w:val="00A32195"/>
    <w:rsid w:val="00A3398E"/>
    <w:rsid w:val="00A34C43"/>
    <w:rsid w:val="00A369EA"/>
    <w:rsid w:val="00A37BAA"/>
    <w:rsid w:val="00A40974"/>
    <w:rsid w:val="00A40B3C"/>
    <w:rsid w:val="00A4116F"/>
    <w:rsid w:val="00A42333"/>
    <w:rsid w:val="00A42766"/>
    <w:rsid w:val="00A42F30"/>
    <w:rsid w:val="00A44542"/>
    <w:rsid w:val="00A4585A"/>
    <w:rsid w:val="00A45B11"/>
    <w:rsid w:val="00A46620"/>
    <w:rsid w:val="00A468E6"/>
    <w:rsid w:val="00A47302"/>
    <w:rsid w:val="00A47728"/>
    <w:rsid w:val="00A515D9"/>
    <w:rsid w:val="00A51A89"/>
    <w:rsid w:val="00A5245A"/>
    <w:rsid w:val="00A52ABB"/>
    <w:rsid w:val="00A531B0"/>
    <w:rsid w:val="00A531D2"/>
    <w:rsid w:val="00A53288"/>
    <w:rsid w:val="00A534E7"/>
    <w:rsid w:val="00A537D4"/>
    <w:rsid w:val="00A539FD"/>
    <w:rsid w:val="00A5419D"/>
    <w:rsid w:val="00A546CE"/>
    <w:rsid w:val="00A54928"/>
    <w:rsid w:val="00A54BDA"/>
    <w:rsid w:val="00A5523D"/>
    <w:rsid w:val="00A553A1"/>
    <w:rsid w:val="00A55F0C"/>
    <w:rsid w:val="00A57961"/>
    <w:rsid w:val="00A61BE3"/>
    <w:rsid w:val="00A61F42"/>
    <w:rsid w:val="00A621E5"/>
    <w:rsid w:val="00A62D5D"/>
    <w:rsid w:val="00A6319D"/>
    <w:rsid w:val="00A6395F"/>
    <w:rsid w:val="00A63B56"/>
    <w:rsid w:val="00A655AC"/>
    <w:rsid w:val="00A65AED"/>
    <w:rsid w:val="00A65E23"/>
    <w:rsid w:val="00A667E1"/>
    <w:rsid w:val="00A67072"/>
    <w:rsid w:val="00A670E0"/>
    <w:rsid w:val="00A673A0"/>
    <w:rsid w:val="00A6744F"/>
    <w:rsid w:val="00A712EB"/>
    <w:rsid w:val="00A725F5"/>
    <w:rsid w:val="00A72658"/>
    <w:rsid w:val="00A732F7"/>
    <w:rsid w:val="00A73D37"/>
    <w:rsid w:val="00A73E1E"/>
    <w:rsid w:val="00A73FA6"/>
    <w:rsid w:val="00A74BCD"/>
    <w:rsid w:val="00A7532F"/>
    <w:rsid w:val="00A75ACB"/>
    <w:rsid w:val="00A75B59"/>
    <w:rsid w:val="00A76E5D"/>
    <w:rsid w:val="00A81AF3"/>
    <w:rsid w:val="00A8216F"/>
    <w:rsid w:val="00A82F82"/>
    <w:rsid w:val="00A83607"/>
    <w:rsid w:val="00A83D62"/>
    <w:rsid w:val="00A8627A"/>
    <w:rsid w:val="00A86567"/>
    <w:rsid w:val="00A8685A"/>
    <w:rsid w:val="00A86CB6"/>
    <w:rsid w:val="00A87702"/>
    <w:rsid w:val="00A911E6"/>
    <w:rsid w:val="00A91900"/>
    <w:rsid w:val="00A92AB8"/>
    <w:rsid w:val="00A93FAC"/>
    <w:rsid w:val="00A955EC"/>
    <w:rsid w:val="00A965B7"/>
    <w:rsid w:val="00A96812"/>
    <w:rsid w:val="00A96D1F"/>
    <w:rsid w:val="00A97E4A"/>
    <w:rsid w:val="00AA0054"/>
    <w:rsid w:val="00AA16B2"/>
    <w:rsid w:val="00AA1A2A"/>
    <w:rsid w:val="00AA1C68"/>
    <w:rsid w:val="00AA2952"/>
    <w:rsid w:val="00AA31C3"/>
    <w:rsid w:val="00AA35BF"/>
    <w:rsid w:val="00AA3B07"/>
    <w:rsid w:val="00AA56F0"/>
    <w:rsid w:val="00AA5866"/>
    <w:rsid w:val="00AA5CD8"/>
    <w:rsid w:val="00AA66AA"/>
    <w:rsid w:val="00AA66F7"/>
    <w:rsid w:val="00AA68F1"/>
    <w:rsid w:val="00AA695C"/>
    <w:rsid w:val="00AA6A8E"/>
    <w:rsid w:val="00AA76F9"/>
    <w:rsid w:val="00AB0014"/>
    <w:rsid w:val="00AB3B4E"/>
    <w:rsid w:val="00AB3DED"/>
    <w:rsid w:val="00AB4692"/>
    <w:rsid w:val="00AB49F4"/>
    <w:rsid w:val="00AB4E49"/>
    <w:rsid w:val="00AB77EC"/>
    <w:rsid w:val="00AC0EC4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EB4"/>
    <w:rsid w:val="00AC70EB"/>
    <w:rsid w:val="00AC7F0E"/>
    <w:rsid w:val="00AD0444"/>
    <w:rsid w:val="00AD0914"/>
    <w:rsid w:val="00AD1103"/>
    <w:rsid w:val="00AD1C1B"/>
    <w:rsid w:val="00AD1EE1"/>
    <w:rsid w:val="00AD3733"/>
    <w:rsid w:val="00AD40D1"/>
    <w:rsid w:val="00AD411B"/>
    <w:rsid w:val="00AD442D"/>
    <w:rsid w:val="00AD482A"/>
    <w:rsid w:val="00AD48F7"/>
    <w:rsid w:val="00AD6347"/>
    <w:rsid w:val="00AD6D29"/>
    <w:rsid w:val="00AD7A12"/>
    <w:rsid w:val="00AD7D83"/>
    <w:rsid w:val="00AD7DAB"/>
    <w:rsid w:val="00AE1939"/>
    <w:rsid w:val="00AE213A"/>
    <w:rsid w:val="00AE3463"/>
    <w:rsid w:val="00AE38D9"/>
    <w:rsid w:val="00AE5AB6"/>
    <w:rsid w:val="00AE60DE"/>
    <w:rsid w:val="00AE6172"/>
    <w:rsid w:val="00AE6DAB"/>
    <w:rsid w:val="00AE712D"/>
    <w:rsid w:val="00AE7216"/>
    <w:rsid w:val="00AE782F"/>
    <w:rsid w:val="00AF14AF"/>
    <w:rsid w:val="00AF18DD"/>
    <w:rsid w:val="00AF2789"/>
    <w:rsid w:val="00AF2E9B"/>
    <w:rsid w:val="00AF63C5"/>
    <w:rsid w:val="00AF70C5"/>
    <w:rsid w:val="00AF79D0"/>
    <w:rsid w:val="00B00019"/>
    <w:rsid w:val="00B0131B"/>
    <w:rsid w:val="00B0161D"/>
    <w:rsid w:val="00B019CA"/>
    <w:rsid w:val="00B039AF"/>
    <w:rsid w:val="00B03E5E"/>
    <w:rsid w:val="00B03F48"/>
    <w:rsid w:val="00B04A7C"/>
    <w:rsid w:val="00B0531F"/>
    <w:rsid w:val="00B0626D"/>
    <w:rsid w:val="00B062AB"/>
    <w:rsid w:val="00B06E37"/>
    <w:rsid w:val="00B10C59"/>
    <w:rsid w:val="00B10FF9"/>
    <w:rsid w:val="00B121F3"/>
    <w:rsid w:val="00B122B9"/>
    <w:rsid w:val="00B12767"/>
    <w:rsid w:val="00B1346D"/>
    <w:rsid w:val="00B134EA"/>
    <w:rsid w:val="00B13EB0"/>
    <w:rsid w:val="00B144CE"/>
    <w:rsid w:val="00B15691"/>
    <w:rsid w:val="00B170EC"/>
    <w:rsid w:val="00B17856"/>
    <w:rsid w:val="00B2047C"/>
    <w:rsid w:val="00B21E4A"/>
    <w:rsid w:val="00B21EBC"/>
    <w:rsid w:val="00B22966"/>
    <w:rsid w:val="00B22BAC"/>
    <w:rsid w:val="00B22CA4"/>
    <w:rsid w:val="00B23228"/>
    <w:rsid w:val="00B23A0F"/>
    <w:rsid w:val="00B23E35"/>
    <w:rsid w:val="00B2445D"/>
    <w:rsid w:val="00B26C28"/>
    <w:rsid w:val="00B27534"/>
    <w:rsid w:val="00B3026B"/>
    <w:rsid w:val="00B30919"/>
    <w:rsid w:val="00B3254B"/>
    <w:rsid w:val="00B32B98"/>
    <w:rsid w:val="00B32C83"/>
    <w:rsid w:val="00B33208"/>
    <w:rsid w:val="00B33E69"/>
    <w:rsid w:val="00B34244"/>
    <w:rsid w:val="00B35C5A"/>
    <w:rsid w:val="00B378EA"/>
    <w:rsid w:val="00B37A3E"/>
    <w:rsid w:val="00B37CC7"/>
    <w:rsid w:val="00B40687"/>
    <w:rsid w:val="00B40D7A"/>
    <w:rsid w:val="00B40E6A"/>
    <w:rsid w:val="00B4225D"/>
    <w:rsid w:val="00B42734"/>
    <w:rsid w:val="00B42BC1"/>
    <w:rsid w:val="00B42E28"/>
    <w:rsid w:val="00B43224"/>
    <w:rsid w:val="00B434B0"/>
    <w:rsid w:val="00B4482F"/>
    <w:rsid w:val="00B476CD"/>
    <w:rsid w:val="00B5031D"/>
    <w:rsid w:val="00B51FE4"/>
    <w:rsid w:val="00B524DA"/>
    <w:rsid w:val="00B52D8B"/>
    <w:rsid w:val="00B53096"/>
    <w:rsid w:val="00B53216"/>
    <w:rsid w:val="00B535FA"/>
    <w:rsid w:val="00B546C4"/>
    <w:rsid w:val="00B55859"/>
    <w:rsid w:val="00B55B0C"/>
    <w:rsid w:val="00B55C7B"/>
    <w:rsid w:val="00B55F9B"/>
    <w:rsid w:val="00B563A7"/>
    <w:rsid w:val="00B56EBF"/>
    <w:rsid w:val="00B57223"/>
    <w:rsid w:val="00B602CD"/>
    <w:rsid w:val="00B60EC4"/>
    <w:rsid w:val="00B6157B"/>
    <w:rsid w:val="00B617D6"/>
    <w:rsid w:val="00B61E0D"/>
    <w:rsid w:val="00B62433"/>
    <w:rsid w:val="00B62983"/>
    <w:rsid w:val="00B63523"/>
    <w:rsid w:val="00B63E17"/>
    <w:rsid w:val="00B64018"/>
    <w:rsid w:val="00B643CE"/>
    <w:rsid w:val="00B645AA"/>
    <w:rsid w:val="00B6476C"/>
    <w:rsid w:val="00B659B3"/>
    <w:rsid w:val="00B66DA1"/>
    <w:rsid w:val="00B6735C"/>
    <w:rsid w:val="00B67547"/>
    <w:rsid w:val="00B719DD"/>
    <w:rsid w:val="00B72ACC"/>
    <w:rsid w:val="00B72CE0"/>
    <w:rsid w:val="00B736C2"/>
    <w:rsid w:val="00B73941"/>
    <w:rsid w:val="00B73F0C"/>
    <w:rsid w:val="00B741EF"/>
    <w:rsid w:val="00B75A84"/>
    <w:rsid w:val="00B76792"/>
    <w:rsid w:val="00B77982"/>
    <w:rsid w:val="00B81CB5"/>
    <w:rsid w:val="00B81DEF"/>
    <w:rsid w:val="00B82F1B"/>
    <w:rsid w:val="00B838F4"/>
    <w:rsid w:val="00B83916"/>
    <w:rsid w:val="00B83DFF"/>
    <w:rsid w:val="00B8503A"/>
    <w:rsid w:val="00B8623C"/>
    <w:rsid w:val="00B86F22"/>
    <w:rsid w:val="00B90C54"/>
    <w:rsid w:val="00B90E9B"/>
    <w:rsid w:val="00B919A9"/>
    <w:rsid w:val="00B91A80"/>
    <w:rsid w:val="00B92089"/>
    <w:rsid w:val="00B92EAE"/>
    <w:rsid w:val="00B93AA6"/>
    <w:rsid w:val="00B93C0D"/>
    <w:rsid w:val="00B949A9"/>
    <w:rsid w:val="00B94FB4"/>
    <w:rsid w:val="00B95368"/>
    <w:rsid w:val="00B9558A"/>
    <w:rsid w:val="00B95E78"/>
    <w:rsid w:val="00B9624E"/>
    <w:rsid w:val="00B96C7D"/>
    <w:rsid w:val="00BA071C"/>
    <w:rsid w:val="00BA1BDD"/>
    <w:rsid w:val="00BA33D5"/>
    <w:rsid w:val="00BA528E"/>
    <w:rsid w:val="00BA662C"/>
    <w:rsid w:val="00BA67CE"/>
    <w:rsid w:val="00BA68D3"/>
    <w:rsid w:val="00BA6A02"/>
    <w:rsid w:val="00BA7494"/>
    <w:rsid w:val="00BA777D"/>
    <w:rsid w:val="00BB0D26"/>
    <w:rsid w:val="00BB1121"/>
    <w:rsid w:val="00BB13B1"/>
    <w:rsid w:val="00BB18B3"/>
    <w:rsid w:val="00BB1B45"/>
    <w:rsid w:val="00BB3830"/>
    <w:rsid w:val="00BB3A14"/>
    <w:rsid w:val="00BB7A7C"/>
    <w:rsid w:val="00BC0B94"/>
    <w:rsid w:val="00BC128B"/>
    <w:rsid w:val="00BC1347"/>
    <w:rsid w:val="00BC19DC"/>
    <w:rsid w:val="00BC226C"/>
    <w:rsid w:val="00BC22ED"/>
    <w:rsid w:val="00BC2A0D"/>
    <w:rsid w:val="00BC3397"/>
    <w:rsid w:val="00BC365E"/>
    <w:rsid w:val="00BC4990"/>
    <w:rsid w:val="00BC50B6"/>
    <w:rsid w:val="00BC5C02"/>
    <w:rsid w:val="00BC7379"/>
    <w:rsid w:val="00BC7C8F"/>
    <w:rsid w:val="00BD0135"/>
    <w:rsid w:val="00BD0220"/>
    <w:rsid w:val="00BD055D"/>
    <w:rsid w:val="00BD0B04"/>
    <w:rsid w:val="00BD0B27"/>
    <w:rsid w:val="00BD2256"/>
    <w:rsid w:val="00BD2DB9"/>
    <w:rsid w:val="00BD304D"/>
    <w:rsid w:val="00BD38BD"/>
    <w:rsid w:val="00BD3E59"/>
    <w:rsid w:val="00BD4706"/>
    <w:rsid w:val="00BD4F4C"/>
    <w:rsid w:val="00BD5449"/>
    <w:rsid w:val="00BD55D4"/>
    <w:rsid w:val="00BD601C"/>
    <w:rsid w:val="00BE00B1"/>
    <w:rsid w:val="00BE05AF"/>
    <w:rsid w:val="00BE174A"/>
    <w:rsid w:val="00BE194F"/>
    <w:rsid w:val="00BE1DA9"/>
    <w:rsid w:val="00BE2E5A"/>
    <w:rsid w:val="00BE3B30"/>
    <w:rsid w:val="00BE4320"/>
    <w:rsid w:val="00BE4C9A"/>
    <w:rsid w:val="00BE52D0"/>
    <w:rsid w:val="00BE5A13"/>
    <w:rsid w:val="00BE6A13"/>
    <w:rsid w:val="00BE6F15"/>
    <w:rsid w:val="00BE79A0"/>
    <w:rsid w:val="00BF0207"/>
    <w:rsid w:val="00BF036C"/>
    <w:rsid w:val="00BF0EED"/>
    <w:rsid w:val="00BF17B9"/>
    <w:rsid w:val="00BF1B54"/>
    <w:rsid w:val="00BF1C93"/>
    <w:rsid w:val="00BF213A"/>
    <w:rsid w:val="00BF2CEA"/>
    <w:rsid w:val="00BF38A7"/>
    <w:rsid w:val="00BF39B3"/>
    <w:rsid w:val="00BF6169"/>
    <w:rsid w:val="00BF6427"/>
    <w:rsid w:val="00BF64F4"/>
    <w:rsid w:val="00BF6D0B"/>
    <w:rsid w:val="00BF73B0"/>
    <w:rsid w:val="00C00DCA"/>
    <w:rsid w:val="00C010B6"/>
    <w:rsid w:val="00C01CD5"/>
    <w:rsid w:val="00C02281"/>
    <w:rsid w:val="00C025E9"/>
    <w:rsid w:val="00C034E5"/>
    <w:rsid w:val="00C03A93"/>
    <w:rsid w:val="00C04D16"/>
    <w:rsid w:val="00C060BC"/>
    <w:rsid w:val="00C066BC"/>
    <w:rsid w:val="00C06F68"/>
    <w:rsid w:val="00C07C21"/>
    <w:rsid w:val="00C07CC0"/>
    <w:rsid w:val="00C07E78"/>
    <w:rsid w:val="00C12837"/>
    <w:rsid w:val="00C1284A"/>
    <w:rsid w:val="00C12BDE"/>
    <w:rsid w:val="00C1317E"/>
    <w:rsid w:val="00C13ECD"/>
    <w:rsid w:val="00C14F84"/>
    <w:rsid w:val="00C1569C"/>
    <w:rsid w:val="00C15B51"/>
    <w:rsid w:val="00C16597"/>
    <w:rsid w:val="00C165A1"/>
    <w:rsid w:val="00C1668F"/>
    <w:rsid w:val="00C16870"/>
    <w:rsid w:val="00C16E34"/>
    <w:rsid w:val="00C16FBA"/>
    <w:rsid w:val="00C1742D"/>
    <w:rsid w:val="00C20B50"/>
    <w:rsid w:val="00C20F4E"/>
    <w:rsid w:val="00C2171C"/>
    <w:rsid w:val="00C219FA"/>
    <w:rsid w:val="00C21E9D"/>
    <w:rsid w:val="00C22867"/>
    <w:rsid w:val="00C23454"/>
    <w:rsid w:val="00C23CF1"/>
    <w:rsid w:val="00C243D2"/>
    <w:rsid w:val="00C24D2E"/>
    <w:rsid w:val="00C2595D"/>
    <w:rsid w:val="00C25BE6"/>
    <w:rsid w:val="00C25FEA"/>
    <w:rsid w:val="00C264E9"/>
    <w:rsid w:val="00C266F5"/>
    <w:rsid w:val="00C269C1"/>
    <w:rsid w:val="00C26A17"/>
    <w:rsid w:val="00C315D5"/>
    <w:rsid w:val="00C31CB2"/>
    <w:rsid w:val="00C32D87"/>
    <w:rsid w:val="00C32EBB"/>
    <w:rsid w:val="00C330D6"/>
    <w:rsid w:val="00C36EDB"/>
    <w:rsid w:val="00C36FDE"/>
    <w:rsid w:val="00C40614"/>
    <w:rsid w:val="00C41742"/>
    <w:rsid w:val="00C41B58"/>
    <w:rsid w:val="00C42FEB"/>
    <w:rsid w:val="00C445BE"/>
    <w:rsid w:val="00C447F1"/>
    <w:rsid w:val="00C44B30"/>
    <w:rsid w:val="00C4508D"/>
    <w:rsid w:val="00C460DE"/>
    <w:rsid w:val="00C46463"/>
    <w:rsid w:val="00C46510"/>
    <w:rsid w:val="00C50344"/>
    <w:rsid w:val="00C5098A"/>
    <w:rsid w:val="00C525BB"/>
    <w:rsid w:val="00C5274C"/>
    <w:rsid w:val="00C5363D"/>
    <w:rsid w:val="00C53D71"/>
    <w:rsid w:val="00C54293"/>
    <w:rsid w:val="00C54AA1"/>
    <w:rsid w:val="00C5502E"/>
    <w:rsid w:val="00C57360"/>
    <w:rsid w:val="00C5777B"/>
    <w:rsid w:val="00C57AA7"/>
    <w:rsid w:val="00C57E7D"/>
    <w:rsid w:val="00C60232"/>
    <w:rsid w:val="00C602AF"/>
    <w:rsid w:val="00C60E19"/>
    <w:rsid w:val="00C62FE4"/>
    <w:rsid w:val="00C63397"/>
    <w:rsid w:val="00C649E6"/>
    <w:rsid w:val="00C67061"/>
    <w:rsid w:val="00C672C6"/>
    <w:rsid w:val="00C67CEF"/>
    <w:rsid w:val="00C71844"/>
    <w:rsid w:val="00C72048"/>
    <w:rsid w:val="00C72410"/>
    <w:rsid w:val="00C72E0B"/>
    <w:rsid w:val="00C7376F"/>
    <w:rsid w:val="00C75911"/>
    <w:rsid w:val="00C75C41"/>
    <w:rsid w:val="00C76415"/>
    <w:rsid w:val="00C76CDB"/>
    <w:rsid w:val="00C774A2"/>
    <w:rsid w:val="00C80E5D"/>
    <w:rsid w:val="00C8239F"/>
    <w:rsid w:val="00C82859"/>
    <w:rsid w:val="00C82BCB"/>
    <w:rsid w:val="00C82FB3"/>
    <w:rsid w:val="00C84622"/>
    <w:rsid w:val="00C84841"/>
    <w:rsid w:val="00C849C9"/>
    <w:rsid w:val="00C84B42"/>
    <w:rsid w:val="00C85E9D"/>
    <w:rsid w:val="00C85EAE"/>
    <w:rsid w:val="00C86391"/>
    <w:rsid w:val="00C86730"/>
    <w:rsid w:val="00C87587"/>
    <w:rsid w:val="00C90060"/>
    <w:rsid w:val="00C9043E"/>
    <w:rsid w:val="00C915B0"/>
    <w:rsid w:val="00C919E6"/>
    <w:rsid w:val="00C91CEA"/>
    <w:rsid w:val="00C91D8E"/>
    <w:rsid w:val="00C92BC4"/>
    <w:rsid w:val="00C94737"/>
    <w:rsid w:val="00C94E08"/>
    <w:rsid w:val="00C95961"/>
    <w:rsid w:val="00C97089"/>
    <w:rsid w:val="00C971E9"/>
    <w:rsid w:val="00CA29F8"/>
    <w:rsid w:val="00CA2E7D"/>
    <w:rsid w:val="00CA332F"/>
    <w:rsid w:val="00CA41D0"/>
    <w:rsid w:val="00CA5195"/>
    <w:rsid w:val="00CA563B"/>
    <w:rsid w:val="00CA5672"/>
    <w:rsid w:val="00CA5B38"/>
    <w:rsid w:val="00CA64E4"/>
    <w:rsid w:val="00CA68B7"/>
    <w:rsid w:val="00CB00A4"/>
    <w:rsid w:val="00CB043F"/>
    <w:rsid w:val="00CB0A29"/>
    <w:rsid w:val="00CB0B07"/>
    <w:rsid w:val="00CB12B5"/>
    <w:rsid w:val="00CB1EA8"/>
    <w:rsid w:val="00CB32ED"/>
    <w:rsid w:val="00CB472C"/>
    <w:rsid w:val="00CB4ACA"/>
    <w:rsid w:val="00CB63E6"/>
    <w:rsid w:val="00CB6A08"/>
    <w:rsid w:val="00CB76A4"/>
    <w:rsid w:val="00CB7DEF"/>
    <w:rsid w:val="00CC0732"/>
    <w:rsid w:val="00CC0FB5"/>
    <w:rsid w:val="00CC2E9D"/>
    <w:rsid w:val="00CC3399"/>
    <w:rsid w:val="00CC4C08"/>
    <w:rsid w:val="00CC5335"/>
    <w:rsid w:val="00CC7052"/>
    <w:rsid w:val="00CC7675"/>
    <w:rsid w:val="00CC7950"/>
    <w:rsid w:val="00CC7F17"/>
    <w:rsid w:val="00CD1F3E"/>
    <w:rsid w:val="00CD2111"/>
    <w:rsid w:val="00CD2BA4"/>
    <w:rsid w:val="00CD4BF6"/>
    <w:rsid w:val="00CD510E"/>
    <w:rsid w:val="00CD5637"/>
    <w:rsid w:val="00CD5A4B"/>
    <w:rsid w:val="00CD611B"/>
    <w:rsid w:val="00CD7055"/>
    <w:rsid w:val="00CD7C4B"/>
    <w:rsid w:val="00CE179B"/>
    <w:rsid w:val="00CE229D"/>
    <w:rsid w:val="00CE31C9"/>
    <w:rsid w:val="00CE4471"/>
    <w:rsid w:val="00CE4D13"/>
    <w:rsid w:val="00CE5DD3"/>
    <w:rsid w:val="00CE5DF7"/>
    <w:rsid w:val="00CE6F1C"/>
    <w:rsid w:val="00CE7CCC"/>
    <w:rsid w:val="00CF0138"/>
    <w:rsid w:val="00CF0963"/>
    <w:rsid w:val="00CF0A83"/>
    <w:rsid w:val="00CF12BE"/>
    <w:rsid w:val="00CF1D76"/>
    <w:rsid w:val="00CF29BC"/>
    <w:rsid w:val="00CF2BE3"/>
    <w:rsid w:val="00CF395D"/>
    <w:rsid w:val="00CF406F"/>
    <w:rsid w:val="00CF60E2"/>
    <w:rsid w:val="00D00864"/>
    <w:rsid w:val="00D00B2D"/>
    <w:rsid w:val="00D0104C"/>
    <w:rsid w:val="00D02D23"/>
    <w:rsid w:val="00D03557"/>
    <w:rsid w:val="00D063A8"/>
    <w:rsid w:val="00D064FF"/>
    <w:rsid w:val="00D069B3"/>
    <w:rsid w:val="00D07622"/>
    <w:rsid w:val="00D07C91"/>
    <w:rsid w:val="00D07E88"/>
    <w:rsid w:val="00D100E0"/>
    <w:rsid w:val="00D11BC7"/>
    <w:rsid w:val="00D12A88"/>
    <w:rsid w:val="00D13439"/>
    <w:rsid w:val="00D14713"/>
    <w:rsid w:val="00D14B03"/>
    <w:rsid w:val="00D157DD"/>
    <w:rsid w:val="00D15EA6"/>
    <w:rsid w:val="00D16B60"/>
    <w:rsid w:val="00D173F3"/>
    <w:rsid w:val="00D176EF"/>
    <w:rsid w:val="00D2022F"/>
    <w:rsid w:val="00D204AB"/>
    <w:rsid w:val="00D2174E"/>
    <w:rsid w:val="00D22510"/>
    <w:rsid w:val="00D22B29"/>
    <w:rsid w:val="00D23189"/>
    <w:rsid w:val="00D2372B"/>
    <w:rsid w:val="00D25057"/>
    <w:rsid w:val="00D2564F"/>
    <w:rsid w:val="00D256C4"/>
    <w:rsid w:val="00D26DAA"/>
    <w:rsid w:val="00D26F70"/>
    <w:rsid w:val="00D27659"/>
    <w:rsid w:val="00D277C9"/>
    <w:rsid w:val="00D30F81"/>
    <w:rsid w:val="00D31358"/>
    <w:rsid w:val="00D31BF0"/>
    <w:rsid w:val="00D32D89"/>
    <w:rsid w:val="00D3357A"/>
    <w:rsid w:val="00D34627"/>
    <w:rsid w:val="00D350CB"/>
    <w:rsid w:val="00D3540C"/>
    <w:rsid w:val="00D3574A"/>
    <w:rsid w:val="00D35E6C"/>
    <w:rsid w:val="00D3652E"/>
    <w:rsid w:val="00D36AE0"/>
    <w:rsid w:val="00D36EA2"/>
    <w:rsid w:val="00D372D9"/>
    <w:rsid w:val="00D40769"/>
    <w:rsid w:val="00D40CEF"/>
    <w:rsid w:val="00D41398"/>
    <w:rsid w:val="00D416D7"/>
    <w:rsid w:val="00D41A3E"/>
    <w:rsid w:val="00D4250D"/>
    <w:rsid w:val="00D43185"/>
    <w:rsid w:val="00D43F11"/>
    <w:rsid w:val="00D44FDB"/>
    <w:rsid w:val="00D4562B"/>
    <w:rsid w:val="00D46064"/>
    <w:rsid w:val="00D474A7"/>
    <w:rsid w:val="00D507E6"/>
    <w:rsid w:val="00D50FBD"/>
    <w:rsid w:val="00D51031"/>
    <w:rsid w:val="00D520DC"/>
    <w:rsid w:val="00D53770"/>
    <w:rsid w:val="00D546F0"/>
    <w:rsid w:val="00D54DA0"/>
    <w:rsid w:val="00D5597A"/>
    <w:rsid w:val="00D55A0F"/>
    <w:rsid w:val="00D55A8F"/>
    <w:rsid w:val="00D56881"/>
    <w:rsid w:val="00D56A0D"/>
    <w:rsid w:val="00D56ABF"/>
    <w:rsid w:val="00D570F3"/>
    <w:rsid w:val="00D57425"/>
    <w:rsid w:val="00D57460"/>
    <w:rsid w:val="00D576E4"/>
    <w:rsid w:val="00D60062"/>
    <w:rsid w:val="00D60C30"/>
    <w:rsid w:val="00D61762"/>
    <w:rsid w:val="00D62128"/>
    <w:rsid w:val="00D63AF2"/>
    <w:rsid w:val="00D65514"/>
    <w:rsid w:val="00D65689"/>
    <w:rsid w:val="00D65F17"/>
    <w:rsid w:val="00D661A8"/>
    <w:rsid w:val="00D66930"/>
    <w:rsid w:val="00D66D50"/>
    <w:rsid w:val="00D66D85"/>
    <w:rsid w:val="00D67D46"/>
    <w:rsid w:val="00D705F1"/>
    <w:rsid w:val="00D711C3"/>
    <w:rsid w:val="00D7157D"/>
    <w:rsid w:val="00D7292D"/>
    <w:rsid w:val="00D72DB1"/>
    <w:rsid w:val="00D7434C"/>
    <w:rsid w:val="00D747A4"/>
    <w:rsid w:val="00D753D4"/>
    <w:rsid w:val="00D7687D"/>
    <w:rsid w:val="00D76A65"/>
    <w:rsid w:val="00D76E41"/>
    <w:rsid w:val="00D777C2"/>
    <w:rsid w:val="00D80F7C"/>
    <w:rsid w:val="00D81458"/>
    <w:rsid w:val="00D831FC"/>
    <w:rsid w:val="00D84170"/>
    <w:rsid w:val="00D844BA"/>
    <w:rsid w:val="00D84938"/>
    <w:rsid w:val="00D84AC2"/>
    <w:rsid w:val="00D84ACF"/>
    <w:rsid w:val="00D84E66"/>
    <w:rsid w:val="00D84F4D"/>
    <w:rsid w:val="00D8581C"/>
    <w:rsid w:val="00D8584C"/>
    <w:rsid w:val="00D85B3A"/>
    <w:rsid w:val="00D85F60"/>
    <w:rsid w:val="00D873F6"/>
    <w:rsid w:val="00D87A93"/>
    <w:rsid w:val="00D87F8D"/>
    <w:rsid w:val="00D9006B"/>
    <w:rsid w:val="00D90198"/>
    <w:rsid w:val="00D903E2"/>
    <w:rsid w:val="00D916B4"/>
    <w:rsid w:val="00D919AA"/>
    <w:rsid w:val="00D91CEE"/>
    <w:rsid w:val="00D92247"/>
    <w:rsid w:val="00D924C0"/>
    <w:rsid w:val="00D93007"/>
    <w:rsid w:val="00D9376B"/>
    <w:rsid w:val="00D94261"/>
    <w:rsid w:val="00D94299"/>
    <w:rsid w:val="00D94588"/>
    <w:rsid w:val="00D95DA0"/>
    <w:rsid w:val="00DA18D8"/>
    <w:rsid w:val="00DA23CF"/>
    <w:rsid w:val="00DA23DF"/>
    <w:rsid w:val="00DA37A8"/>
    <w:rsid w:val="00DA3CE9"/>
    <w:rsid w:val="00DA5482"/>
    <w:rsid w:val="00DA55DA"/>
    <w:rsid w:val="00DA58B0"/>
    <w:rsid w:val="00DA58B2"/>
    <w:rsid w:val="00DA649B"/>
    <w:rsid w:val="00DA6D60"/>
    <w:rsid w:val="00DA7B74"/>
    <w:rsid w:val="00DA7EB2"/>
    <w:rsid w:val="00DB17B0"/>
    <w:rsid w:val="00DB2748"/>
    <w:rsid w:val="00DB2E6B"/>
    <w:rsid w:val="00DB5FBC"/>
    <w:rsid w:val="00DB61D4"/>
    <w:rsid w:val="00DB7765"/>
    <w:rsid w:val="00DC0119"/>
    <w:rsid w:val="00DC0F5F"/>
    <w:rsid w:val="00DC1FBE"/>
    <w:rsid w:val="00DC2761"/>
    <w:rsid w:val="00DC29FA"/>
    <w:rsid w:val="00DC2C3A"/>
    <w:rsid w:val="00DC2F32"/>
    <w:rsid w:val="00DC300C"/>
    <w:rsid w:val="00DC33B4"/>
    <w:rsid w:val="00DC3D06"/>
    <w:rsid w:val="00DC3D61"/>
    <w:rsid w:val="00DC4011"/>
    <w:rsid w:val="00DC4109"/>
    <w:rsid w:val="00DC4902"/>
    <w:rsid w:val="00DC5960"/>
    <w:rsid w:val="00DC6188"/>
    <w:rsid w:val="00DC6966"/>
    <w:rsid w:val="00DC6DD9"/>
    <w:rsid w:val="00DC7A65"/>
    <w:rsid w:val="00DC7C6B"/>
    <w:rsid w:val="00DD0015"/>
    <w:rsid w:val="00DD065A"/>
    <w:rsid w:val="00DD085D"/>
    <w:rsid w:val="00DD0B27"/>
    <w:rsid w:val="00DD0C0B"/>
    <w:rsid w:val="00DD12E4"/>
    <w:rsid w:val="00DD244E"/>
    <w:rsid w:val="00DD2D28"/>
    <w:rsid w:val="00DD370A"/>
    <w:rsid w:val="00DD3A45"/>
    <w:rsid w:val="00DD3ABB"/>
    <w:rsid w:val="00DD3E14"/>
    <w:rsid w:val="00DD447C"/>
    <w:rsid w:val="00DD5B11"/>
    <w:rsid w:val="00DD7388"/>
    <w:rsid w:val="00DD7BE0"/>
    <w:rsid w:val="00DD7EA6"/>
    <w:rsid w:val="00DE23CD"/>
    <w:rsid w:val="00DE26CF"/>
    <w:rsid w:val="00DE2A4D"/>
    <w:rsid w:val="00DE2D12"/>
    <w:rsid w:val="00DE3C30"/>
    <w:rsid w:val="00DE3E92"/>
    <w:rsid w:val="00DE428D"/>
    <w:rsid w:val="00DE58FA"/>
    <w:rsid w:val="00DE6339"/>
    <w:rsid w:val="00DE6573"/>
    <w:rsid w:val="00DE6816"/>
    <w:rsid w:val="00DF0619"/>
    <w:rsid w:val="00DF30E4"/>
    <w:rsid w:val="00DF4B2C"/>
    <w:rsid w:val="00DF4E5B"/>
    <w:rsid w:val="00DF588F"/>
    <w:rsid w:val="00DF5DE0"/>
    <w:rsid w:val="00DF6479"/>
    <w:rsid w:val="00DF7033"/>
    <w:rsid w:val="00DF7819"/>
    <w:rsid w:val="00E00406"/>
    <w:rsid w:val="00E00FE7"/>
    <w:rsid w:val="00E01D44"/>
    <w:rsid w:val="00E01F77"/>
    <w:rsid w:val="00E02B2F"/>
    <w:rsid w:val="00E02ED6"/>
    <w:rsid w:val="00E046C8"/>
    <w:rsid w:val="00E04EEA"/>
    <w:rsid w:val="00E059F3"/>
    <w:rsid w:val="00E05B78"/>
    <w:rsid w:val="00E05F59"/>
    <w:rsid w:val="00E0782C"/>
    <w:rsid w:val="00E07985"/>
    <w:rsid w:val="00E07ACA"/>
    <w:rsid w:val="00E10490"/>
    <w:rsid w:val="00E107EC"/>
    <w:rsid w:val="00E10FF9"/>
    <w:rsid w:val="00E115B4"/>
    <w:rsid w:val="00E11ECD"/>
    <w:rsid w:val="00E132AD"/>
    <w:rsid w:val="00E134B9"/>
    <w:rsid w:val="00E1373D"/>
    <w:rsid w:val="00E13A8D"/>
    <w:rsid w:val="00E13D76"/>
    <w:rsid w:val="00E13F7D"/>
    <w:rsid w:val="00E14227"/>
    <w:rsid w:val="00E142C9"/>
    <w:rsid w:val="00E148D3"/>
    <w:rsid w:val="00E165B0"/>
    <w:rsid w:val="00E17240"/>
    <w:rsid w:val="00E17315"/>
    <w:rsid w:val="00E17A11"/>
    <w:rsid w:val="00E219D5"/>
    <w:rsid w:val="00E2309E"/>
    <w:rsid w:val="00E260FB"/>
    <w:rsid w:val="00E263D0"/>
    <w:rsid w:val="00E26932"/>
    <w:rsid w:val="00E26CA3"/>
    <w:rsid w:val="00E27CC1"/>
    <w:rsid w:val="00E3083B"/>
    <w:rsid w:val="00E30E93"/>
    <w:rsid w:val="00E31ED1"/>
    <w:rsid w:val="00E31F8F"/>
    <w:rsid w:val="00E32A16"/>
    <w:rsid w:val="00E32B18"/>
    <w:rsid w:val="00E32B32"/>
    <w:rsid w:val="00E330A8"/>
    <w:rsid w:val="00E3451C"/>
    <w:rsid w:val="00E3459F"/>
    <w:rsid w:val="00E347E0"/>
    <w:rsid w:val="00E3542E"/>
    <w:rsid w:val="00E36635"/>
    <w:rsid w:val="00E36A93"/>
    <w:rsid w:val="00E370CA"/>
    <w:rsid w:val="00E37736"/>
    <w:rsid w:val="00E40671"/>
    <w:rsid w:val="00E418C3"/>
    <w:rsid w:val="00E41D57"/>
    <w:rsid w:val="00E4316C"/>
    <w:rsid w:val="00E434C7"/>
    <w:rsid w:val="00E43833"/>
    <w:rsid w:val="00E43ED6"/>
    <w:rsid w:val="00E44010"/>
    <w:rsid w:val="00E445BF"/>
    <w:rsid w:val="00E44B38"/>
    <w:rsid w:val="00E47910"/>
    <w:rsid w:val="00E47CF2"/>
    <w:rsid w:val="00E501B6"/>
    <w:rsid w:val="00E509FF"/>
    <w:rsid w:val="00E51714"/>
    <w:rsid w:val="00E51B85"/>
    <w:rsid w:val="00E51DEA"/>
    <w:rsid w:val="00E51E32"/>
    <w:rsid w:val="00E51F41"/>
    <w:rsid w:val="00E5304E"/>
    <w:rsid w:val="00E53059"/>
    <w:rsid w:val="00E53D67"/>
    <w:rsid w:val="00E53FDB"/>
    <w:rsid w:val="00E54273"/>
    <w:rsid w:val="00E54FB1"/>
    <w:rsid w:val="00E55979"/>
    <w:rsid w:val="00E55C5D"/>
    <w:rsid w:val="00E5677F"/>
    <w:rsid w:val="00E609C5"/>
    <w:rsid w:val="00E60CF6"/>
    <w:rsid w:val="00E6153C"/>
    <w:rsid w:val="00E62EBE"/>
    <w:rsid w:val="00E63113"/>
    <w:rsid w:val="00E632C9"/>
    <w:rsid w:val="00E63A4E"/>
    <w:rsid w:val="00E64DD3"/>
    <w:rsid w:val="00E64F09"/>
    <w:rsid w:val="00E65C68"/>
    <w:rsid w:val="00E66289"/>
    <w:rsid w:val="00E66978"/>
    <w:rsid w:val="00E66A56"/>
    <w:rsid w:val="00E66F19"/>
    <w:rsid w:val="00E670C2"/>
    <w:rsid w:val="00E673EF"/>
    <w:rsid w:val="00E6758B"/>
    <w:rsid w:val="00E70255"/>
    <w:rsid w:val="00E714A0"/>
    <w:rsid w:val="00E72A03"/>
    <w:rsid w:val="00E74316"/>
    <w:rsid w:val="00E7444B"/>
    <w:rsid w:val="00E7515F"/>
    <w:rsid w:val="00E75636"/>
    <w:rsid w:val="00E75EA5"/>
    <w:rsid w:val="00E8074C"/>
    <w:rsid w:val="00E8157D"/>
    <w:rsid w:val="00E815A4"/>
    <w:rsid w:val="00E825B6"/>
    <w:rsid w:val="00E82AA6"/>
    <w:rsid w:val="00E8318B"/>
    <w:rsid w:val="00E832F4"/>
    <w:rsid w:val="00E84541"/>
    <w:rsid w:val="00E847D6"/>
    <w:rsid w:val="00E8559C"/>
    <w:rsid w:val="00E857B6"/>
    <w:rsid w:val="00E859EC"/>
    <w:rsid w:val="00E85A93"/>
    <w:rsid w:val="00E90B5C"/>
    <w:rsid w:val="00E9111D"/>
    <w:rsid w:val="00E91CFC"/>
    <w:rsid w:val="00E920C8"/>
    <w:rsid w:val="00E933ED"/>
    <w:rsid w:val="00E93620"/>
    <w:rsid w:val="00E937DC"/>
    <w:rsid w:val="00E941C2"/>
    <w:rsid w:val="00E954BF"/>
    <w:rsid w:val="00E95C32"/>
    <w:rsid w:val="00E96379"/>
    <w:rsid w:val="00E97254"/>
    <w:rsid w:val="00E97271"/>
    <w:rsid w:val="00E9743A"/>
    <w:rsid w:val="00E974D5"/>
    <w:rsid w:val="00E976B1"/>
    <w:rsid w:val="00EA0975"/>
    <w:rsid w:val="00EA0AF8"/>
    <w:rsid w:val="00EA31D3"/>
    <w:rsid w:val="00EA3B42"/>
    <w:rsid w:val="00EA3C8B"/>
    <w:rsid w:val="00EA503F"/>
    <w:rsid w:val="00EA585B"/>
    <w:rsid w:val="00EA6654"/>
    <w:rsid w:val="00EA73FF"/>
    <w:rsid w:val="00EB0278"/>
    <w:rsid w:val="00EB12DC"/>
    <w:rsid w:val="00EB1D56"/>
    <w:rsid w:val="00EB2D50"/>
    <w:rsid w:val="00EB3446"/>
    <w:rsid w:val="00EB35E7"/>
    <w:rsid w:val="00EB47EA"/>
    <w:rsid w:val="00EB4AF4"/>
    <w:rsid w:val="00EB5D2C"/>
    <w:rsid w:val="00EB74F9"/>
    <w:rsid w:val="00EB7B59"/>
    <w:rsid w:val="00EB7B68"/>
    <w:rsid w:val="00EC077F"/>
    <w:rsid w:val="00EC2199"/>
    <w:rsid w:val="00EC2807"/>
    <w:rsid w:val="00EC2C02"/>
    <w:rsid w:val="00EC3704"/>
    <w:rsid w:val="00EC39E6"/>
    <w:rsid w:val="00EC3C72"/>
    <w:rsid w:val="00EC4EA2"/>
    <w:rsid w:val="00EC5262"/>
    <w:rsid w:val="00EC5ECC"/>
    <w:rsid w:val="00EC5FCC"/>
    <w:rsid w:val="00EC6C71"/>
    <w:rsid w:val="00EC7E23"/>
    <w:rsid w:val="00ED0224"/>
    <w:rsid w:val="00ED057C"/>
    <w:rsid w:val="00ED18D5"/>
    <w:rsid w:val="00ED23AD"/>
    <w:rsid w:val="00ED2CFA"/>
    <w:rsid w:val="00ED330C"/>
    <w:rsid w:val="00ED5A32"/>
    <w:rsid w:val="00ED6254"/>
    <w:rsid w:val="00ED68EE"/>
    <w:rsid w:val="00ED6C19"/>
    <w:rsid w:val="00ED79B8"/>
    <w:rsid w:val="00EE1825"/>
    <w:rsid w:val="00EE2196"/>
    <w:rsid w:val="00EE2404"/>
    <w:rsid w:val="00EE2DF2"/>
    <w:rsid w:val="00EE32FA"/>
    <w:rsid w:val="00EE46C5"/>
    <w:rsid w:val="00EE51F2"/>
    <w:rsid w:val="00EE5643"/>
    <w:rsid w:val="00EE5A94"/>
    <w:rsid w:val="00EE73CE"/>
    <w:rsid w:val="00EE78E7"/>
    <w:rsid w:val="00EE7C55"/>
    <w:rsid w:val="00EF0658"/>
    <w:rsid w:val="00EF06E4"/>
    <w:rsid w:val="00EF09B9"/>
    <w:rsid w:val="00EF0B3B"/>
    <w:rsid w:val="00EF246A"/>
    <w:rsid w:val="00EF2D02"/>
    <w:rsid w:val="00EF3D67"/>
    <w:rsid w:val="00EF6554"/>
    <w:rsid w:val="00EF6B20"/>
    <w:rsid w:val="00EF6DC4"/>
    <w:rsid w:val="00EF7023"/>
    <w:rsid w:val="00F00694"/>
    <w:rsid w:val="00F01D18"/>
    <w:rsid w:val="00F01E12"/>
    <w:rsid w:val="00F02ECE"/>
    <w:rsid w:val="00F03E73"/>
    <w:rsid w:val="00F03FF8"/>
    <w:rsid w:val="00F04521"/>
    <w:rsid w:val="00F04810"/>
    <w:rsid w:val="00F04A3F"/>
    <w:rsid w:val="00F05F12"/>
    <w:rsid w:val="00F064EA"/>
    <w:rsid w:val="00F06E9C"/>
    <w:rsid w:val="00F073BE"/>
    <w:rsid w:val="00F1087F"/>
    <w:rsid w:val="00F11616"/>
    <w:rsid w:val="00F119F6"/>
    <w:rsid w:val="00F11A16"/>
    <w:rsid w:val="00F11E99"/>
    <w:rsid w:val="00F1237A"/>
    <w:rsid w:val="00F12554"/>
    <w:rsid w:val="00F1279A"/>
    <w:rsid w:val="00F13639"/>
    <w:rsid w:val="00F13D49"/>
    <w:rsid w:val="00F15E32"/>
    <w:rsid w:val="00F16A74"/>
    <w:rsid w:val="00F20933"/>
    <w:rsid w:val="00F20CAB"/>
    <w:rsid w:val="00F211EE"/>
    <w:rsid w:val="00F21A7A"/>
    <w:rsid w:val="00F21AB4"/>
    <w:rsid w:val="00F22DAE"/>
    <w:rsid w:val="00F22E0F"/>
    <w:rsid w:val="00F239B6"/>
    <w:rsid w:val="00F242B8"/>
    <w:rsid w:val="00F2439C"/>
    <w:rsid w:val="00F26966"/>
    <w:rsid w:val="00F277EB"/>
    <w:rsid w:val="00F30A7E"/>
    <w:rsid w:val="00F320DF"/>
    <w:rsid w:val="00F329F0"/>
    <w:rsid w:val="00F33F84"/>
    <w:rsid w:val="00F3414D"/>
    <w:rsid w:val="00F34307"/>
    <w:rsid w:val="00F34D8C"/>
    <w:rsid w:val="00F35791"/>
    <w:rsid w:val="00F35E55"/>
    <w:rsid w:val="00F36970"/>
    <w:rsid w:val="00F37004"/>
    <w:rsid w:val="00F37818"/>
    <w:rsid w:val="00F37D20"/>
    <w:rsid w:val="00F405C6"/>
    <w:rsid w:val="00F4079D"/>
    <w:rsid w:val="00F415BE"/>
    <w:rsid w:val="00F41950"/>
    <w:rsid w:val="00F41C79"/>
    <w:rsid w:val="00F42053"/>
    <w:rsid w:val="00F42689"/>
    <w:rsid w:val="00F426B5"/>
    <w:rsid w:val="00F4301C"/>
    <w:rsid w:val="00F433DC"/>
    <w:rsid w:val="00F43E0A"/>
    <w:rsid w:val="00F448F4"/>
    <w:rsid w:val="00F44B78"/>
    <w:rsid w:val="00F44D6C"/>
    <w:rsid w:val="00F45242"/>
    <w:rsid w:val="00F45FC0"/>
    <w:rsid w:val="00F4625A"/>
    <w:rsid w:val="00F46D70"/>
    <w:rsid w:val="00F47105"/>
    <w:rsid w:val="00F47143"/>
    <w:rsid w:val="00F50371"/>
    <w:rsid w:val="00F51488"/>
    <w:rsid w:val="00F5170C"/>
    <w:rsid w:val="00F53361"/>
    <w:rsid w:val="00F53A66"/>
    <w:rsid w:val="00F53ACE"/>
    <w:rsid w:val="00F53F61"/>
    <w:rsid w:val="00F55CCB"/>
    <w:rsid w:val="00F56732"/>
    <w:rsid w:val="00F569DF"/>
    <w:rsid w:val="00F57E68"/>
    <w:rsid w:val="00F60D1E"/>
    <w:rsid w:val="00F60D3E"/>
    <w:rsid w:val="00F6109D"/>
    <w:rsid w:val="00F619AA"/>
    <w:rsid w:val="00F62169"/>
    <w:rsid w:val="00F62369"/>
    <w:rsid w:val="00F6277F"/>
    <w:rsid w:val="00F63CE8"/>
    <w:rsid w:val="00F64299"/>
    <w:rsid w:val="00F6452D"/>
    <w:rsid w:val="00F64ADF"/>
    <w:rsid w:val="00F64E13"/>
    <w:rsid w:val="00F65914"/>
    <w:rsid w:val="00F66CB4"/>
    <w:rsid w:val="00F66F0F"/>
    <w:rsid w:val="00F70B27"/>
    <w:rsid w:val="00F719DD"/>
    <w:rsid w:val="00F7304E"/>
    <w:rsid w:val="00F73117"/>
    <w:rsid w:val="00F73215"/>
    <w:rsid w:val="00F738F5"/>
    <w:rsid w:val="00F739A7"/>
    <w:rsid w:val="00F73F05"/>
    <w:rsid w:val="00F749B0"/>
    <w:rsid w:val="00F75204"/>
    <w:rsid w:val="00F7529E"/>
    <w:rsid w:val="00F756C3"/>
    <w:rsid w:val="00F75C29"/>
    <w:rsid w:val="00F75E9A"/>
    <w:rsid w:val="00F77175"/>
    <w:rsid w:val="00F77683"/>
    <w:rsid w:val="00F77988"/>
    <w:rsid w:val="00F77CF3"/>
    <w:rsid w:val="00F822F7"/>
    <w:rsid w:val="00F8338E"/>
    <w:rsid w:val="00F84D97"/>
    <w:rsid w:val="00F85AF1"/>
    <w:rsid w:val="00F85DE0"/>
    <w:rsid w:val="00F86F80"/>
    <w:rsid w:val="00F90BA4"/>
    <w:rsid w:val="00F929A7"/>
    <w:rsid w:val="00F93411"/>
    <w:rsid w:val="00F936A3"/>
    <w:rsid w:val="00F938AA"/>
    <w:rsid w:val="00F942A4"/>
    <w:rsid w:val="00F959A4"/>
    <w:rsid w:val="00F959FD"/>
    <w:rsid w:val="00F95E42"/>
    <w:rsid w:val="00F96375"/>
    <w:rsid w:val="00F96BA0"/>
    <w:rsid w:val="00F970AA"/>
    <w:rsid w:val="00F97B9A"/>
    <w:rsid w:val="00FA0954"/>
    <w:rsid w:val="00FA1991"/>
    <w:rsid w:val="00FA264A"/>
    <w:rsid w:val="00FA28E6"/>
    <w:rsid w:val="00FA3D88"/>
    <w:rsid w:val="00FA59AD"/>
    <w:rsid w:val="00FA5CD5"/>
    <w:rsid w:val="00FA7295"/>
    <w:rsid w:val="00FB1848"/>
    <w:rsid w:val="00FB3A49"/>
    <w:rsid w:val="00FB4062"/>
    <w:rsid w:val="00FB4306"/>
    <w:rsid w:val="00FB494A"/>
    <w:rsid w:val="00FB5073"/>
    <w:rsid w:val="00FB5715"/>
    <w:rsid w:val="00FB653C"/>
    <w:rsid w:val="00FB6A15"/>
    <w:rsid w:val="00FC188E"/>
    <w:rsid w:val="00FC22EC"/>
    <w:rsid w:val="00FC234F"/>
    <w:rsid w:val="00FC2E70"/>
    <w:rsid w:val="00FC3250"/>
    <w:rsid w:val="00FC3AAC"/>
    <w:rsid w:val="00FC41DA"/>
    <w:rsid w:val="00FC5E37"/>
    <w:rsid w:val="00FC7574"/>
    <w:rsid w:val="00FC77D7"/>
    <w:rsid w:val="00FC7B31"/>
    <w:rsid w:val="00FC7B61"/>
    <w:rsid w:val="00FD0ED5"/>
    <w:rsid w:val="00FD1004"/>
    <w:rsid w:val="00FD15DD"/>
    <w:rsid w:val="00FD1D09"/>
    <w:rsid w:val="00FD3373"/>
    <w:rsid w:val="00FD450C"/>
    <w:rsid w:val="00FD57E5"/>
    <w:rsid w:val="00FD5B85"/>
    <w:rsid w:val="00FD64F6"/>
    <w:rsid w:val="00FD688F"/>
    <w:rsid w:val="00FD71CF"/>
    <w:rsid w:val="00FD733D"/>
    <w:rsid w:val="00FD73EA"/>
    <w:rsid w:val="00FD78E5"/>
    <w:rsid w:val="00FD7A39"/>
    <w:rsid w:val="00FE0BBB"/>
    <w:rsid w:val="00FE195A"/>
    <w:rsid w:val="00FE1E35"/>
    <w:rsid w:val="00FE2AA4"/>
    <w:rsid w:val="00FE3E53"/>
    <w:rsid w:val="00FE4206"/>
    <w:rsid w:val="00FE553E"/>
    <w:rsid w:val="00FE5E39"/>
    <w:rsid w:val="00FE68F5"/>
    <w:rsid w:val="00FE71DC"/>
    <w:rsid w:val="00FE74C3"/>
    <w:rsid w:val="00FE74CD"/>
    <w:rsid w:val="00FF0781"/>
    <w:rsid w:val="00FF08F9"/>
    <w:rsid w:val="00FF0D35"/>
    <w:rsid w:val="00FF33AB"/>
    <w:rsid w:val="00FF4540"/>
    <w:rsid w:val="00FF4CA0"/>
    <w:rsid w:val="00FF580D"/>
    <w:rsid w:val="00FF6A41"/>
    <w:rsid w:val="00FF77D6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uaweiSans-Regular" w:eastAsia="方正兰亭黑简体" w:hAnsi="HuaweiSans-Regular" w:cs="Arial"/>
        <w:sz w:val="32"/>
        <w:szCs w:val="32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aliases w:val="正文基准"/>
    <w:rsid w:val="009E4B16"/>
    <w:pPr>
      <w:topLinePunct/>
      <w:adjustRightInd w:val="0"/>
      <w:snapToGrid w:val="0"/>
      <w:spacing w:before="80" w:after="80" w:line="240" w:lineRule="atLeast"/>
      <w:ind w:left="1134"/>
    </w:pPr>
  </w:style>
  <w:style w:type="paragraph" w:styleId="1">
    <w:name w:val="heading 1"/>
    <w:aliases w:val="ALT+1"/>
    <w:basedOn w:val="a3"/>
    <w:next w:val="2"/>
    <w:link w:val="10"/>
    <w:autoRedefine/>
    <w:qFormat/>
    <w:rsid w:val="00A05A2A"/>
    <w:pPr>
      <w:keepNext/>
      <w:numPr>
        <w:numId w:val="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 w:cs="Huawei Sans"/>
      <w:b/>
      <w:bCs/>
      <w:noProof/>
      <w:sz w:val="44"/>
      <w:szCs w:val="44"/>
    </w:rPr>
  </w:style>
  <w:style w:type="paragraph" w:styleId="2">
    <w:name w:val="heading 2"/>
    <w:aliases w:val="ALT+2"/>
    <w:basedOn w:val="a3"/>
    <w:next w:val="3"/>
    <w:link w:val="20"/>
    <w:autoRedefine/>
    <w:qFormat/>
    <w:rsid w:val="009E4B16"/>
    <w:pPr>
      <w:keepNext/>
      <w:keepLines/>
      <w:numPr>
        <w:ilvl w:val="1"/>
        <w:numId w:val="3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3"/>
    <w:link w:val="31"/>
    <w:autoRedefine/>
    <w:qFormat/>
    <w:rsid w:val="009E4B16"/>
    <w:pPr>
      <w:keepNext/>
      <w:keepLines/>
      <w:numPr>
        <w:ilvl w:val="2"/>
        <w:numId w:val="3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3"/>
    <w:next w:val="5"/>
    <w:autoRedefine/>
    <w:qFormat/>
    <w:rsid w:val="009E4B16"/>
    <w:pPr>
      <w:keepNext/>
      <w:keepLines/>
      <w:numPr>
        <w:ilvl w:val="3"/>
        <w:numId w:val="3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3"/>
    <w:next w:val="BlockLabel"/>
    <w:autoRedefine/>
    <w:qFormat/>
    <w:rsid w:val="009E4B16"/>
    <w:pPr>
      <w:keepNext/>
      <w:keepLines/>
      <w:numPr>
        <w:ilvl w:val="4"/>
        <w:numId w:val="3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3"/>
    <w:next w:val="a3"/>
    <w:semiHidden/>
    <w:qFormat/>
    <w:rsid w:val="009E4B16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E4B16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9E4B16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3"/>
    <w:rsid w:val="009E4B16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BlockLabel">
    <w:name w:val="Block Label"/>
    <w:basedOn w:val="a3"/>
    <w:next w:val="a3"/>
    <w:rsid w:val="009E4B16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3"/>
    <w:rsid w:val="009E4B16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9E4B16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7">
    <w:name w:val="页眉 字符"/>
    <w:basedOn w:val="a4"/>
    <w:link w:val="a8"/>
    <w:semiHidden/>
    <w:rsid w:val="009E4B16"/>
    <w:rPr>
      <w:kern w:val="2"/>
      <w:sz w:val="2"/>
      <w:szCs w:val="2"/>
    </w:rPr>
  </w:style>
  <w:style w:type="table" w:customStyle="1" w:styleId="TableNoFrame">
    <w:name w:val="Table No Frame"/>
    <w:basedOn w:val="a9"/>
    <w:semiHidden/>
    <w:rsid w:val="009E4B16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3"/>
    <w:next w:val="a3"/>
    <w:rsid w:val="009E4B16"/>
  </w:style>
  <w:style w:type="paragraph" w:customStyle="1" w:styleId="FigureDescription">
    <w:name w:val="Figure Description"/>
    <w:next w:val="Figure"/>
    <w:link w:val="FigureDescription0"/>
    <w:rsid w:val="009E4B16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/>
      <w:spacing w:val="-4"/>
      <w:kern w:val="2"/>
      <w:sz w:val="21"/>
      <w:szCs w:val="21"/>
    </w:rPr>
  </w:style>
  <w:style w:type="paragraph" w:customStyle="1" w:styleId="FigureText">
    <w:name w:val="Figure Text"/>
    <w:rsid w:val="009E4B16"/>
    <w:pPr>
      <w:widowControl w:val="0"/>
      <w:adjustRightInd w:val="0"/>
      <w:snapToGrid w:val="0"/>
      <w:spacing w:line="240" w:lineRule="atLeast"/>
    </w:pPr>
    <w:rPr>
      <w:sz w:val="18"/>
      <w:szCs w:val="18"/>
      <w:lang w:eastAsia="en-US"/>
    </w:rPr>
  </w:style>
  <w:style w:type="paragraph" w:customStyle="1" w:styleId="HeadingLeft">
    <w:name w:val="Heading Left"/>
    <w:basedOn w:val="a3"/>
    <w:rsid w:val="009E4B16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3"/>
    <w:rsid w:val="009E4B16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3"/>
    <w:link w:val="Heading1NoNumber0"/>
    <w:rsid w:val="009E4B16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3"/>
    <w:link w:val="Heading2NoNumber0"/>
    <w:rsid w:val="009E4B16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3"/>
    <w:link w:val="Heading3NoNumber0"/>
    <w:autoRedefine/>
    <w:rsid w:val="009E4B16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3"/>
    <w:semiHidden/>
    <w:rsid w:val="009E4B16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3"/>
    <w:rsid w:val="009E4B16"/>
    <w:pPr>
      <w:spacing w:after="560"/>
    </w:pPr>
  </w:style>
  <w:style w:type="numbering" w:styleId="111111">
    <w:name w:val="Outline List 2"/>
    <w:basedOn w:val="a6"/>
    <w:semiHidden/>
    <w:rsid w:val="009E4B16"/>
  </w:style>
  <w:style w:type="paragraph" w:customStyle="1" w:styleId="ItemList">
    <w:name w:val="Item List"/>
    <w:link w:val="ItemList0"/>
    <w:rsid w:val="009E4B16"/>
    <w:pPr>
      <w:numPr>
        <w:numId w:val="4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/>
      <w:kern w:val="2"/>
      <w:sz w:val="21"/>
      <w:szCs w:val="21"/>
    </w:rPr>
  </w:style>
  <w:style w:type="paragraph" w:customStyle="1" w:styleId="ItemListinTable">
    <w:name w:val="Item List in Table"/>
    <w:basedOn w:val="a3"/>
    <w:rsid w:val="009E4B16"/>
    <w:pPr>
      <w:numPr>
        <w:numId w:val="7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9E4B16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qFormat/>
    <w:rsid w:val="009E4B16"/>
    <w:pPr>
      <w:numPr>
        <w:ilvl w:val="6"/>
        <w:numId w:val="3"/>
      </w:numPr>
      <w:adjustRightInd w:val="0"/>
      <w:snapToGrid w:val="0"/>
      <w:spacing w:before="80" w:after="80" w:line="240" w:lineRule="atLeast"/>
      <w:outlineLvl w:val="6"/>
    </w:pPr>
    <w:rPr>
      <w:sz w:val="21"/>
      <w:szCs w:val="21"/>
    </w:rPr>
  </w:style>
  <w:style w:type="paragraph" w:customStyle="1" w:styleId="ManualTitle1">
    <w:name w:val="Manual Title1"/>
    <w:semiHidden/>
    <w:rsid w:val="009E4B1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3"/>
    <w:rsid w:val="009E4B16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9E4B16"/>
    <w:pPr>
      <w:keepNext/>
      <w:adjustRightInd w:val="0"/>
      <w:snapToGrid w:val="0"/>
      <w:spacing w:before="80" w:after="40" w:line="240" w:lineRule="atLeast"/>
    </w:pPr>
    <w:rPr>
      <w:rFonts w:eastAsia="黑体"/>
      <w:bCs/>
      <w:kern w:val="2"/>
      <w:sz w:val="18"/>
      <w:szCs w:val="18"/>
    </w:rPr>
  </w:style>
  <w:style w:type="paragraph" w:customStyle="1" w:styleId="CAUTIONText">
    <w:name w:val="CAUTION Text"/>
    <w:basedOn w:val="a3"/>
    <w:rsid w:val="009E4B16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9E4B16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/>
      <w:iCs/>
      <w:kern w:val="2"/>
      <w:szCs w:val="18"/>
    </w:rPr>
  </w:style>
  <w:style w:type="paragraph" w:customStyle="1" w:styleId="CAUTIONTextList">
    <w:name w:val="CAUTION Text List"/>
    <w:basedOn w:val="CAUTIONText"/>
    <w:rsid w:val="009E4B16"/>
    <w:pPr>
      <w:keepNext/>
      <w:numPr>
        <w:numId w:val="10"/>
      </w:numPr>
    </w:pPr>
  </w:style>
  <w:style w:type="paragraph" w:customStyle="1" w:styleId="11">
    <w:name w:val="表格1"/>
    <w:basedOn w:val="TableHeading"/>
    <w:link w:val="12"/>
    <w:rsid w:val="009E4B16"/>
    <w:pPr>
      <w:jc w:val="center"/>
    </w:pPr>
    <w:rPr>
      <w:b/>
    </w:rPr>
  </w:style>
  <w:style w:type="table" w:styleId="a9">
    <w:name w:val="Table Grid"/>
    <w:basedOn w:val="a5"/>
    <w:rsid w:val="009E4B16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3"/>
    <w:link w:val="Step0"/>
    <w:rsid w:val="009E4B16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3"/>
    <w:rsid w:val="009E4B16"/>
    <w:pPr>
      <w:numPr>
        <w:numId w:val="5"/>
      </w:numPr>
    </w:pPr>
  </w:style>
  <w:style w:type="paragraph" w:customStyle="1" w:styleId="SubItemListText">
    <w:name w:val="Sub Item List Text"/>
    <w:rsid w:val="009E4B16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a">
    <w:name w:val="Title"/>
    <w:basedOn w:val="a3"/>
    <w:semiHidden/>
    <w:qFormat/>
    <w:rsid w:val="009E4B16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b">
    <w:name w:val="Table Professional"/>
    <w:basedOn w:val="a5"/>
    <w:semiHidden/>
    <w:rsid w:val="009E4B1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3"/>
    <w:next w:val="a3"/>
    <w:link w:val="TableDescription0"/>
    <w:rsid w:val="009E4B16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3"/>
    <w:rsid w:val="009E4B16"/>
    <w:rPr>
      <w:sz w:val="18"/>
      <w:szCs w:val="18"/>
    </w:rPr>
  </w:style>
  <w:style w:type="paragraph" w:customStyle="1" w:styleId="TerminalDisplay">
    <w:name w:val="Terminal Display"/>
    <w:rsid w:val="009E4B16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3"/>
    <w:next w:val="a3"/>
    <w:uiPriority w:val="39"/>
    <w:rsid w:val="009E4B16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TOC2">
    <w:name w:val="toc 2"/>
    <w:basedOn w:val="a3"/>
    <w:next w:val="a3"/>
    <w:autoRedefine/>
    <w:uiPriority w:val="39"/>
    <w:qFormat/>
    <w:rsid w:val="009E4B16"/>
    <w:pPr>
      <w:ind w:left="0"/>
    </w:pPr>
    <w:rPr>
      <w:rFonts w:ascii="Huawei Sans" w:hAnsi="Huawei Sans"/>
      <w:noProof/>
      <w:sz w:val="20"/>
      <w:szCs w:val="20"/>
    </w:rPr>
  </w:style>
  <w:style w:type="paragraph" w:styleId="TOC3">
    <w:name w:val="toc 3"/>
    <w:basedOn w:val="a3"/>
    <w:next w:val="a3"/>
    <w:uiPriority w:val="39"/>
    <w:rsid w:val="009E4B16"/>
    <w:pPr>
      <w:ind w:left="0"/>
    </w:pPr>
    <w:rPr>
      <w:rFonts w:ascii="Huawei Sans" w:hAnsi="Huawei Sans"/>
      <w:noProof/>
      <w:sz w:val="20"/>
      <w:szCs w:val="20"/>
    </w:rPr>
  </w:style>
  <w:style w:type="paragraph" w:styleId="TOC4">
    <w:name w:val="toc 4"/>
    <w:basedOn w:val="a3"/>
    <w:next w:val="a3"/>
    <w:uiPriority w:val="39"/>
    <w:rsid w:val="009E4B16"/>
    <w:pPr>
      <w:ind w:left="0"/>
    </w:pPr>
    <w:rPr>
      <w:rFonts w:ascii="Huawei Sans" w:hAnsi="Huawei Sans"/>
      <w:sz w:val="20"/>
      <w:szCs w:val="20"/>
    </w:rPr>
  </w:style>
  <w:style w:type="paragraph" w:styleId="TOC5">
    <w:name w:val="toc 5"/>
    <w:basedOn w:val="a3"/>
    <w:next w:val="a3"/>
    <w:uiPriority w:val="39"/>
    <w:rsid w:val="009E4B16"/>
    <w:pPr>
      <w:ind w:left="0"/>
    </w:pPr>
    <w:rPr>
      <w:rFonts w:ascii="Huawei Sans" w:hAnsi="Huawei Sans"/>
      <w:sz w:val="20"/>
    </w:rPr>
  </w:style>
  <w:style w:type="paragraph" w:styleId="TOC6">
    <w:name w:val="toc 6"/>
    <w:basedOn w:val="a3"/>
    <w:next w:val="a3"/>
    <w:autoRedefine/>
    <w:uiPriority w:val="39"/>
    <w:rsid w:val="009E4B16"/>
    <w:pPr>
      <w:ind w:left="2100"/>
    </w:pPr>
    <w:rPr>
      <w:rFonts w:ascii="Huawei Sans" w:hAnsi="Huawei Sans"/>
      <w:sz w:val="24"/>
    </w:rPr>
  </w:style>
  <w:style w:type="paragraph" w:styleId="TOC7">
    <w:name w:val="toc 7"/>
    <w:basedOn w:val="a3"/>
    <w:next w:val="a3"/>
    <w:autoRedefine/>
    <w:uiPriority w:val="39"/>
    <w:rsid w:val="009E4B16"/>
    <w:pPr>
      <w:ind w:left="2520"/>
    </w:pPr>
    <w:rPr>
      <w:sz w:val="24"/>
    </w:rPr>
  </w:style>
  <w:style w:type="paragraph" w:styleId="TOC8">
    <w:name w:val="toc 8"/>
    <w:basedOn w:val="a3"/>
    <w:next w:val="a3"/>
    <w:autoRedefine/>
    <w:uiPriority w:val="39"/>
    <w:rsid w:val="009E4B16"/>
    <w:pPr>
      <w:ind w:left="2940"/>
    </w:pPr>
    <w:rPr>
      <w:sz w:val="24"/>
    </w:rPr>
  </w:style>
  <w:style w:type="paragraph" w:styleId="TOC9">
    <w:name w:val="toc 9"/>
    <w:basedOn w:val="a3"/>
    <w:next w:val="a3"/>
    <w:autoRedefine/>
    <w:uiPriority w:val="39"/>
    <w:rsid w:val="009E4B16"/>
    <w:pPr>
      <w:ind w:left="3360"/>
    </w:pPr>
    <w:rPr>
      <w:sz w:val="24"/>
    </w:rPr>
  </w:style>
  <w:style w:type="paragraph" w:styleId="13">
    <w:name w:val="index 1"/>
    <w:basedOn w:val="a3"/>
    <w:next w:val="a3"/>
    <w:autoRedefine/>
    <w:semiHidden/>
    <w:rsid w:val="009E4B16"/>
    <w:rPr>
      <w:sz w:val="24"/>
    </w:rPr>
  </w:style>
  <w:style w:type="paragraph" w:styleId="21">
    <w:name w:val="index 2"/>
    <w:basedOn w:val="a3"/>
    <w:next w:val="a3"/>
    <w:autoRedefine/>
    <w:semiHidden/>
    <w:rsid w:val="009E4B16"/>
    <w:pPr>
      <w:ind w:leftChars="200" w:left="200"/>
    </w:pPr>
    <w:rPr>
      <w:sz w:val="24"/>
    </w:rPr>
  </w:style>
  <w:style w:type="paragraph" w:styleId="32">
    <w:name w:val="index 3"/>
    <w:basedOn w:val="a3"/>
    <w:next w:val="a3"/>
    <w:autoRedefine/>
    <w:semiHidden/>
    <w:rsid w:val="009E4B16"/>
    <w:pPr>
      <w:ind w:leftChars="400" w:left="400"/>
    </w:pPr>
    <w:rPr>
      <w:sz w:val="24"/>
    </w:rPr>
  </w:style>
  <w:style w:type="paragraph" w:styleId="52">
    <w:name w:val="index 5"/>
    <w:basedOn w:val="a3"/>
    <w:next w:val="a3"/>
    <w:autoRedefine/>
    <w:semiHidden/>
    <w:rsid w:val="009E4B16"/>
    <w:pPr>
      <w:ind w:left="1050" w:hanging="210"/>
    </w:pPr>
    <w:rPr>
      <w:sz w:val="20"/>
      <w:szCs w:val="20"/>
    </w:rPr>
  </w:style>
  <w:style w:type="paragraph" w:styleId="60">
    <w:name w:val="index 6"/>
    <w:basedOn w:val="a3"/>
    <w:next w:val="a3"/>
    <w:autoRedefine/>
    <w:semiHidden/>
    <w:rsid w:val="009E4B16"/>
    <w:pPr>
      <w:ind w:left="1260" w:hanging="210"/>
    </w:pPr>
    <w:rPr>
      <w:sz w:val="20"/>
      <w:szCs w:val="20"/>
    </w:rPr>
  </w:style>
  <w:style w:type="paragraph" w:styleId="70">
    <w:name w:val="index 7"/>
    <w:basedOn w:val="a3"/>
    <w:next w:val="a3"/>
    <w:autoRedefine/>
    <w:semiHidden/>
    <w:rsid w:val="009E4B16"/>
    <w:pPr>
      <w:ind w:left="1470" w:hanging="210"/>
    </w:pPr>
    <w:rPr>
      <w:sz w:val="20"/>
      <w:szCs w:val="20"/>
    </w:rPr>
  </w:style>
  <w:style w:type="paragraph" w:styleId="80">
    <w:name w:val="index 8"/>
    <w:basedOn w:val="a3"/>
    <w:next w:val="a3"/>
    <w:autoRedefine/>
    <w:semiHidden/>
    <w:rsid w:val="009E4B16"/>
    <w:pPr>
      <w:ind w:left="1680" w:hanging="210"/>
    </w:pPr>
    <w:rPr>
      <w:sz w:val="20"/>
      <w:szCs w:val="20"/>
    </w:rPr>
  </w:style>
  <w:style w:type="paragraph" w:styleId="91">
    <w:name w:val="index 9"/>
    <w:basedOn w:val="a3"/>
    <w:next w:val="a3"/>
    <w:autoRedefine/>
    <w:semiHidden/>
    <w:rsid w:val="009E4B16"/>
    <w:pPr>
      <w:ind w:left="1890" w:hanging="210"/>
    </w:pPr>
    <w:rPr>
      <w:sz w:val="20"/>
      <w:szCs w:val="20"/>
    </w:rPr>
  </w:style>
  <w:style w:type="paragraph" w:styleId="ac">
    <w:name w:val="table of figures"/>
    <w:basedOn w:val="a3"/>
    <w:next w:val="a3"/>
    <w:semiHidden/>
    <w:rsid w:val="009E4B16"/>
    <w:pPr>
      <w:spacing w:afterLines="50"/>
      <w:ind w:leftChars="300" w:left="300"/>
    </w:pPr>
    <w:rPr>
      <w:sz w:val="20"/>
      <w:szCs w:val="20"/>
    </w:rPr>
  </w:style>
  <w:style w:type="paragraph" w:styleId="ad">
    <w:name w:val="Document Map"/>
    <w:basedOn w:val="a3"/>
    <w:semiHidden/>
    <w:rsid w:val="009E4B16"/>
    <w:pPr>
      <w:shd w:val="clear" w:color="auto" w:fill="000080"/>
    </w:pPr>
  </w:style>
  <w:style w:type="paragraph" w:styleId="ae">
    <w:name w:val="footer"/>
    <w:basedOn w:val="HeadingLeft"/>
    <w:link w:val="af"/>
    <w:uiPriority w:val="99"/>
    <w:rsid w:val="009E4B16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9E4B16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8">
    <w:name w:val="header"/>
    <w:basedOn w:val="a3"/>
    <w:link w:val="a7"/>
    <w:semiHidden/>
    <w:rsid w:val="009E4B16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kern w:val="2"/>
      <w:sz w:val="2"/>
      <w:szCs w:val="2"/>
    </w:rPr>
  </w:style>
  <w:style w:type="character" w:styleId="af0">
    <w:name w:val="Hyperlink"/>
    <w:uiPriority w:val="99"/>
    <w:rsid w:val="009E4B16"/>
    <w:rPr>
      <w:color w:val="0000FF"/>
      <w:u w:val="none"/>
    </w:rPr>
  </w:style>
  <w:style w:type="paragraph" w:customStyle="1" w:styleId="CopyrightDeclaration">
    <w:name w:val="Copyright Declaration"/>
    <w:semiHidden/>
    <w:rsid w:val="009E4B16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6"/>
    <w:semiHidden/>
    <w:rsid w:val="009E4B16"/>
  </w:style>
  <w:style w:type="paragraph" w:customStyle="1" w:styleId="TableHeading">
    <w:name w:val="Table Heading"/>
    <w:basedOn w:val="a3"/>
    <w:link w:val="TableHeading0"/>
    <w:rsid w:val="009E4B16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3"/>
    <w:link w:val="TableText0"/>
    <w:rsid w:val="009E4B16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E4B16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f1">
    <w:name w:val="macro"/>
    <w:semiHidden/>
    <w:rsid w:val="009E4B1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2">
    <w:name w:val="footnote text"/>
    <w:basedOn w:val="a3"/>
    <w:link w:val="af3"/>
    <w:uiPriority w:val="99"/>
    <w:rsid w:val="009E4B16"/>
    <w:rPr>
      <w:sz w:val="18"/>
      <w:szCs w:val="18"/>
    </w:rPr>
  </w:style>
  <w:style w:type="character" w:styleId="af4">
    <w:name w:val="footnote reference"/>
    <w:basedOn w:val="a4"/>
    <w:semiHidden/>
    <w:rsid w:val="009E4B16"/>
    <w:rPr>
      <w:vertAlign w:val="superscript"/>
    </w:rPr>
  </w:style>
  <w:style w:type="paragraph" w:styleId="af5">
    <w:name w:val="Balloon Text"/>
    <w:basedOn w:val="a3"/>
    <w:semiHidden/>
    <w:rsid w:val="009E4B16"/>
    <w:rPr>
      <w:sz w:val="18"/>
      <w:szCs w:val="18"/>
    </w:rPr>
  </w:style>
  <w:style w:type="paragraph" w:styleId="af6">
    <w:name w:val="annotation text"/>
    <w:basedOn w:val="a3"/>
    <w:semiHidden/>
    <w:rsid w:val="009E4B16"/>
  </w:style>
  <w:style w:type="character" w:styleId="af7">
    <w:name w:val="annotation reference"/>
    <w:basedOn w:val="a4"/>
    <w:semiHidden/>
    <w:rsid w:val="009E4B16"/>
    <w:rPr>
      <w:sz w:val="21"/>
      <w:szCs w:val="21"/>
    </w:rPr>
  </w:style>
  <w:style w:type="paragraph" w:styleId="af8">
    <w:name w:val="annotation subject"/>
    <w:basedOn w:val="af6"/>
    <w:next w:val="af6"/>
    <w:semiHidden/>
    <w:rsid w:val="009E4B16"/>
    <w:rPr>
      <w:b/>
      <w:bCs/>
    </w:rPr>
  </w:style>
  <w:style w:type="paragraph" w:styleId="42">
    <w:name w:val="index 4"/>
    <w:basedOn w:val="a3"/>
    <w:next w:val="a3"/>
    <w:autoRedefine/>
    <w:semiHidden/>
    <w:rsid w:val="009E4B16"/>
    <w:pPr>
      <w:ind w:left="1260"/>
    </w:pPr>
  </w:style>
  <w:style w:type="paragraph" w:styleId="af9">
    <w:name w:val="index heading"/>
    <w:basedOn w:val="a3"/>
    <w:next w:val="13"/>
    <w:semiHidden/>
    <w:rsid w:val="009E4B16"/>
    <w:rPr>
      <w:rFonts w:ascii="Arial" w:hAnsi="Arial"/>
      <w:b/>
      <w:bCs/>
    </w:rPr>
  </w:style>
  <w:style w:type="paragraph" w:styleId="afa">
    <w:name w:val="caption"/>
    <w:basedOn w:val="a3"/>
    <w:next w:val="a3"/>
    <w:semiHidden/>
    <w:qFormat/>
    <w:rsid w:val="009E4B16"/>
    <w:pPr>
      <w:spacing w:before="152"/>
    </w:pPr>
    <w:rPr>
      <w:rFonts w:ascii="Arial" w:eastAsia="黑体" w:hAnsi="Arial"/>
      <w:sz w:val="20"/>
      <w:szCs w:val="20"/>
    </w:rPr>
  </w:style>
  <w:style w:type="paragraph" w:styleId="afb">
    <w:name w:val="endnote text"/>
    <w:basedOn w:val="a3"/>
    <w:semiHidden/>
    <w:rsid w:val="009E4B16"/>
  </w:style>
  <w:style w:type="character" w:styleId="afc">
    <w:name w:val="endnote reference"/>
    <w:basedOn w:val="a4"/>
    <w:semiHidden/>
    <w:rsid w:val="009E4B16"/>
    <w:rPr>
      <w:vertAlign w:val="superscript"/>
    </w:rPr>
  </w:style>
  <w:style w:type="paragraph" w:styleId="afd">
    <w:name w:val="table of authorities"/>
    <w:basedOn w:val="a3"/>
    <w:next w:val="a3"/>
    <w:semiHidden/>
    <w:rsid w:val="009E4B16"/>
    <w:pPr>
      <w:ind w:left="420"/>
    </w:pPr>
  </w:style>
  <w:style w:type="paragraph" w:styleId="afe">
    <w:name w:val="toa heading"/>
    <w:basedOn w:val="a3"/>
    <w:next w:val="a3"/>
    <w:semiHidden/>
    <w:rsid w:val="009E4B16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9E4B16"/>
    <w:pPr>
      <w:outlineLvl w:val="9"/>
    </w:pPr>
  </w:style>
  <w:style w:type="character" w:styleId="HTML">
    <w:name w:val="HTML Variable"/>
    <w:basedOn w:val="a4"/>
    <w:semiHidden/>
    <w:rsid w:val="009E4B16"/>
    <w:rPr>
      <w:i/>
      <w:iCs/>
    </w:rPr>
  </w:style>
  <w:style w:type="character" w:styleId="HTML0">
    <w:name w:val="HTML Typewriter"/>
    <w:basedOn w:val="a4"/>
    <w:semiHidden/>
    <w:rsid w:val="009E4B16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uiPriority w:val="99"/>
    <w:semiHidden/>
    <w:rsid w:val="009E4B16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3"/>
    <w:semiHidden/>
    <w:rsid w:val="009E4B16"/>
    <w:rPr>
      <w:i/>
      <w:iCs/>
    </w:rPr>
  </w:style>
  <w:style w:type="character" w:styleId="HTML3">
    <w:name w:val="HTML Definition"/>
    <w:basedOn w:val="a4"/>
    <w:semiHidden/>
    <w:rsid w:val="009E4B16"/>
    <w:rPr>
      <w:i/>
      <w:iCs/>
    </w:rPr>
  </w:style>
  <w:style w:type="character" w:styleId="HTML4">
    <w:name w:val="HTML Keyboard"/>
    <w:basedOn w:val="a4"/>
    <w:semiHidden/>
    <w:rsid w:val="009E4B16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9E4B16"/>
  </w:style>
  <w:style w:type="character" w:styleId="HTML6">
    <w:name w:val="HTML Sample"/>
    <w:basedOn w:val="a4"/>
    <w:semiHidden/>
    <w:rsid w:val="009E4B16"/>
    <w:rPr>
      <w:rFonts w:ascii="Courier New" w:hAnsi="Courier New" w:cs="Courier New"/>
    </w:rPr>
  </w:style>
  <w:style w:type="character" w:styleId="HTML7">
    <w:name w:val="HTML Cite"/>
    <w:basedOn w:val="a4"/>
    <w:semiHidden/>
    <w:rsid w:val="009E4B16"/>
    <w:rPr>
      <w:i/>
      <w:iCs/>
    </w:rPr>
  </w:style>
  <w:style w:type="paragraph" w:styleId="HTML8">
    <w:name w:val="HTML Preformatted"/>
    <w:basedOn w:val="a3"/>
    <w:semiHidden/>
    <w:rsid w:val="009E4B16"/>
    <w:rPr>
      <w:rFonts w:ascii="Courier New" w:hAnsi="Courier New" w:cs="Courier New"/>
      <w:sz w:val="20"/>
      <w:szCs w:val="20"/>
    </w:rPr>
  </w:style>
  <w:style w:type="table" w:styleId="14">
    <w:name w:val="Table Web 1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">
    <w:name w:val="Table Theme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0">
    <w:name w:val="Salutation"/>
    <w:basedOn w:val="a3"/>
    <w:next w:val="a3"/>
    <w:semiHidden/>
    <w:rsid w:val="009E4B16"/>
  </w:style>
  <w:style w:type="paragraph" w:styleId="aff1">
    <w:name w:val="Plain Text"/>
    <w:basedOn w:val="a3"/>
    <w:semiHidden/>
    <w:rsid w:val="009E4B16"/>
    <w:rPr>
      <w:rFonts w:ascii="宋体" w:hAnsi="Courier New" w:cs="Courier New"/>
    </w:rPr>
  </w:style>
  <w:style w:type="table" w:styleId="aff2">
    <w:name w:val="Table Elegant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E-mail Signature"/>
    <w:basedOn w:val="a3"/>
    <w:semiHidden/>
    <w:rsid w:val="009E4B16"/>
  </w:style>
  <w:style w:type="paragraph" w:styleId="aff4">
    <w:name w:val="Subtitle"/>
    <w:basedOn w:val="a3"/>
    <w:semiHidden/>
    <w:qFormat/>
    <w:rsid w:val="009E4B16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envelope return"/>
    <w:basedOn w:val="a3"/>
    <w:semiHidden/>
    <w:rsid w:val="009E4B16"/>
    <w:rPr>
      <w:rFonts w:ascii="Arial" w:hAnsi="Arial"/>
    </w:rPr>
  </w:style>
  <w:style w:type="table" w:styleId="17">
    <w:name w:val="Table Simple 1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6">
    <w:name w:val="Closing"/>
    <w:basedOn w:val="a3"/>
    <w:semiHidden/>
    <w:rsid w:val="009E4B16"/>
    <w:pPr>
      <w:ind w:leftChars="2100" w:left="100"/>
    </w:pPr>
  </w:style>
  <w:style w:type="table" w:styleId="18">
    <w:name w:val="Table Subtle 1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List"/>
    <w:basedOn w:val="a3"/>
    <w:semiHidden/>
    <w:rsid w:val="009E4B16"/>
    <w:pPr>
      <w:ind w:left="200" w:hangingChars="200" w:hanging="200"/>
    </w:pPr>
  </w:style>
  <w:style w:type="paragraph" w:styleId="28">
    <w:name w:val="List 2"/>
    <w:basedOn w:val="a3"/>
    <w:semiHidden/>
    <w:rsid w:val="009E4B16"/>
    <w:pPr>
      <w:ind w:leftChars="200" w:left="100" w:hangingChars="200" w:hanging="200"/>
    </w:pPr>
  </w:style>
  <w:style w:type="paragraph" w:styleId="38">
    <w:name w:val="List 3"/>
    <w:basedOn w:val="a3"/>
    <w:semiHidden/>
    <w:rsid w:val="009E4B16"/>
    <w:pPr>
      <w:ind w:leftChars="400" w:left="100" w:hangingChars="200" w:hanging="200"/>
    </w:pPr>
  </w:style>
  <w:style w:type="paragraph" w:styleId="44">
    <w:name w:val="List 4"/>
    <w:basedOn w:val="a3"/>
    <w:semiHidden/>
    <w:rsid w:val="009E4B16"/>
    <w:pPr>
      <w:ind w:leftChars="600" w:left="100" w:hangingChars="200" w:hanging="200"/>
    </w:pPr>
  </w:style>
  <w:style w:type="paragraph" w:styleId="53">
    <w:name w:val="List 5"/>
    <w:basedOn w:val="a3"/>
    <w:semiHidden/>
    <w:rsid w:val="009E4B16"/>
    <w:pPr>
      <w:ind w:leftChars="800" w:left="100" w:hangingChars="200" w:hanging="200"/>
    </w:pPr>
  </w:style>
  <w:style w:type="paragraph" w:styleId="a2">
    <w:name w:val="List Number"/>
    <w:basedOn w:val="a3"/>
    <w:semiHidden/>
    <w:rsid w:val="009E4B16"/>
    <w:pPr>
      <w:numPr>
        <w:numId w:val="1"/>
      </w:numPr>
    </w:pPr>
  </w:style>
  <w:style w:type="paragraph" w:styleId="29">
    <w:name w:val="List Number 2"/>
    <w:basedOn w:val="a3"/>
    <w:semiHidden/>
    <w:rsid w:val="009E4B16"/>
    <w:pPr>
      <w:tabs>
        <w:tab w:val="num" w:pos="432"/>
      </w:tabs>
      <w:ind w:left="432" w:hanging="432"/>
    </w:pPr>
  </w:style>
  <w:style w:type="paragraph" w:styleId="39">
    <w:name w:val="List Number 3"/>
    <w:basedOn w:val="a3"/>
    <w:semiHidden/>
    <w:rsid w:val="009E4B16"/>
    <w:pPr>
      <w:tabs>
        <w:tab w:val="num" w:pos="432"/>
      </w:tabs>
      <w:ind w:left="432" w:hanging="432"/>
    </w:pPr>
  </w:style>
  <w:style w:type="paragraph" w:styleId="40">
    <w:name w:val="List Number 4"/>
    <w:basedOn w:val="a3"/>
    <w:semiHidden/>
    <w:rsid w:val="009E4B16"/>
    <w:pPr>
      <w:numPr>
        <w:numId w:val="13"/>
      </w:numPr>
    </w:pPr>
  </w:style>
  <w:style w:type="paragraph" w:styleId="54">
    <w:name w:val="List Number 5"/>
    <w:basedOn w:val="a3"/>
    <w:semiHidden/>
    <w:rsid w:val="009E4B16"/>
    <w:pPr>
      <w:ind w:left="0"/>
    </w:pPr>
  </w:style>
  <w:style w:type="paragraph" w:styleId="aff8">
    <w:name w:val="List Continue"/>
    <w:basedOn w:val="a3"/>
    <w:semiHidden/>
    <w:rsid w:val="009E4B16"/>
    <w:pPr>
      <w:spacing w:after="120"/>
      <w:ind w:leftChars="200" w:left="420"/>
    </w:pPr>
  </w:style>
  <w:style w:type="paragraph" w:styleId="2a">
    <w:name w:val="List Continue 2"/>
    <w:basedOn w:val="a3"/>
    <w:semiHidden/>
    <w:rsid w:val="009E4B16"/>
    <w:pPr>
      <w:spacing w:after="120"/>
      <w:ind w:leftChars="400" w:left="840"/>
    </w:pPr>
  </w:style>
  <w:style w:type="paragraph" w:styleId="3a">
    <w:name w:val="List Continue 3"/>
    <w:basedOn w:val="a3"/>
    <w:semiHidden/>
    <w:rsid w:val="009E4B16"/>
    <w:pPr>
      <w:spacing w:after="120"/>
      <w:ind w:leftChars="600" w:left="1260"/>
    </w:pPr>
  </w:style>
  <w:style w:type="paragraph" w:styleId="45">
    <w:name w:val="List Continue 4"/>
    <w:basedOn w:val="a3"/>
    <w:semiHidden/>
    <w:rsid w:val="009E4B16"/>
    <w:pPr>
      <w:spacing w:after="120"/>
      <w:ind w:leftChars="800" w:left="1680"/>
    </w:pPr>
  </w:style>
  <w:style w:type="paragraph" w:styleId="55">
    <w:name w:val="List Continue 5"/>
    <w:basedOn w:val="a3"/>
    <w:semiHidden/>
    <w:rsid w:val="009E4B16"/>
    <w:pPr>
      <w:spacing w:after="120"/>
      <w:ind w:leftChars="1000" w:left="2100"/>
    </w:pPr>
  </w:style>
  <w:style w:type="paragraph" w:styleId="aff9">
    <w:name w:val="List Bullet"/>
    <w:basedOn w:val="a3"/>
    <w:autoRedefine/>
    <w:semiHidden/>
    <w:rsid w:val="009E4B16"/>
    <w:pPr>
      <w:tabs>
        <w:tab w:val="num" w:pos="432"/>
      </w:tabs>
      <w:ind w:left="432" w:hanging="432"/>
    </w:pPr>
  </w:style>
  <w:style w:type="paragraph" w:styleId="2b">
    <w:name w:val="List Bullet 2"/>
    <w:basedOn w:val="a3"/>
    <w:autoRedefine/>
    <w:semiHidden/>
    <w:rsid w:val="009E4B16"/>
    <w:pPr>
      <w:tabs>
        <w:tab w:val="num" w:pos="432"/>
      </w:tabs>
      <w:ind w:left="432" w:hanging="432"/>
    </w:pPr>
  </w:style>
  <w:style w:type="paragraph" w:styleId="3b">
    <w:name w:val="List Bullet 3"/>
    <w:basedOn w:val="a3"/>
    <w:autoRedefine/>
    <w:semiHidden/>
    <w:rsid w:val="009E4B16"/>
    <w:pPr>
      <w:tabs>
        <w:tab w:val="num" w:pos="432"/>
      </w:tabs>
      <w:ind w:left="432" w:hanging="432"/>
    </w:pPr>
  </w:style>
  <w:style w:type="paragraph" w:styleId="46">
    <w:name w:val="List Bullet 4"/>
    <w:basedOn w:val="a3"/>
    <w:autoRedefine/>
    <w:semiHidden/>
    <w:rsid w:val="009E4B16"/>
    <w:pPr>
      <w:tabs>
        <w:tab w:val="num" w:pos="432"/>
      </w:tabs>
      <w:ind w:left="432" w:hanging="432"/>
    </w:pPr>
  </w:style>
  <w:style w:type="paragraph" w:styleId="51">
    <w:name w:val="List Bullet 5"/>
    <w:basedOn w:val="a3"/>
    <w:autoRedefine/>
    <w:semiHidden/>
    <w:rsid w:val="009E4B16"/>
    <w:pPr>
      <w:numPr>
        <w:numId w:val="2"/>
      </w:numPr>
    </w:pPr>
  </w:style>
  <w:style w:type="table" w:styleId="1a">
    <w:name w:val="Table List 1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a">
    <w:name w:val="Table Contemporary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b">
    <w:name w:val="Normal (Web)"/>
    <w:basedOn w:val="a3"/>
    <w:semiHidden/>
    <w:rsid w:val="009E4B16"/>
    <w:rPr>
      <w:rFonts w:cs="Times New Roman"/>
    </w:rPr>
  </w:style>
  <w:style w:type="paragraph" w:styleId="affc">
    <w:name w:val="Signature"/>
    <w:basedOn w:val="a3"/>
    <w:semiHidden/>
    <w:rsid w:val="009E4B16"/>
    <w:pPr>
      <w:ind w:leftChars="2100" w:left="100"/>
    </w:pPr>
  </w:style>
  <w:style w:type="character" w:styleId="affd">
    <w:name w:val="Emphasis"/>
    <w:basedOn w:val="a4"/>
    <w:uiPriority w:val="20"/>
    <w:qFormat/>
    <w:rsid w:val="009E4B16"/>
    <w:rPr>
      <w:i/>
      <w:iCs/>
    </w:rPr>
  </w:style>
  <w:style w:type="paragraph" w:styleId="affe">
    <w:name w:val="Date"/>
    <w:basedOn w:val="a3"/>
    <w:next w:val="a3"/>
    <w:semiHidden/>
    <w:rsid w:val="009E4B16"/>
    <w:pPr>
      <w:ind w:leftChars="2500" w:left="100"/>
    </w:pPr>
  </w:style>
  <w:style w:type="table" w:styleId="1b">
    <w:name w:val="Table Columns 1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9E4B16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">
    <w:name w:val="Block Text"/>
    <w:basedOn w:val="a3"/>
    <w:semiHidden/>
    <w:rsid w:val="009E4B16"/>
    <w:pPr>
      <w:spacing w:after="120"/>
      <w:ind w:leftChars="700" w:left="1440" w:rightChars="700" w:right="1440"/>
    </w:pPr>
  </w:style>
  <w:style w:type="numbering" w:styleId="a0">
    <w:name w:val="Outline List 3"/>
    <w:basedOn w:val="a6"/>
    <w:semiHidden/>
    <w:rsid w:val="009E4B16"/>
    <w:pPr>
      <w:numPr>
        <w:numId w:val="6"/>
      </w:numPr>
    </w:pPr>
  </w:style>
  <w:style w:type="paragraph" w:styleId="afff0">
    <w:name w:val="envelope address"/>
    <w:basedOn w:val="a3"/>
    <w:semiHidden/>
    <w:rsid w:val="009E4B16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1">
    <w:name w:val="Message Header"/>
    <w:basedOn w:val="a3"/>
    <w:semiHidden/>
    <w:rsid w:val="009E4B1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2">
    <w:name w:val="line number"/>
    <w:basedOn w:val="a4"/>
    <w:semiHidden/>
    <w:rsid w:val="009E4B16"/>
  </w:style>
  <w:style w:type="character" w:styleId="afff3">
    <w:name w:val="Strong"/>
    <w:basedOn w:val="a4"/>
    <w:qFormat/>
    <w:rsid w:val="009E4B16"/>
    <w:rPr>
      <w:b/>
      <w:bCs/>
    </w:rPr>
  </w:style>
  <w:style w:type="character" w:styleId="afff4">
    <w:name w:val="page number"/>
    <w:basedOn w:val="a4"/>
    <w:semiHidden/>
    <w:rsid w:val="009E4B16"/>
  </w:style>
  <w:style w:type="character" w:styleId="afff5">
    <w:name w:val="FollowedHyperlink"/>
    <w:semiHidden/>
    <w:rsid w:val="009E4B16"/>
    <w:rPr>
      <w:color w:val="800080"/>
      <w:u w:val="none"/>
    </w:rPr>
  </w:style>
  <w:style w:type="paragraph" w:styleId="afff6">
    <w:name w:val="Body Text"/>
    <w:basedOn w:val="a3"/>
    <w:semiHidden/>
    <w:rsid w:val="009E4B16"/>
    <w:pPr>
      <w:spacing w:after="120"/>
    </w:pPr>
  </w:style>
  <w:style w:type="paragraph" w:styleId="afff7">
    <w:name w:val="Body Text First Indent"/>
    <w:basedOn w:val="afff6"/>
    <w:semiHidden/>
    <w:rsid w:val="009E4B16"/>
    <w:pPr>
      <w:ind w:firstLineChars="100" w:firstLine="420"/>
    </w:pPr>
  </w:style>
  <w:style w:type="paragraph" w:styleId="afff8">
    <w:name w:val="Body Text Indent"/>
    <w:basedOn w:val="a3"/>
    <w:semiHidden/>
    <w:rsid w:val="009E4B16"/>
    <w:pPr>
      <w:spacing w:after="120"/>
      <w:ind w:leftChars="200" w:left="420"/>
    </w:pPr>
  </w:style>
  <w:style w:type="paragraph" w:styleId="2f">
    <w:name w:val="Body Text First Indent 2"/>
    <w:basedOn w:val="afff8"/>
    <w:semiHidden/>
    <w:rsid w:val="009E4B16"/>
    <w:pPr>
      <w:ind w:firstLineChars="200" w:firstLine="420"/>
    </w:pPr>
  </w:style>
  <w:style w:type="paragraph" w:styleId="afff9">
    <w:name w:val="Normal Indent"/>
    <w:basedOn w:val="a3"/>
    <w:semiHidden/>
    <w:rsid w:val="009E4B16"/>
    <w:pPr>
      <w:ind w:firstLineChars="200" w:firstLine="420"/>
    </w:pPr>
  </w:style>
  <w:style w:type="paragraph" w:styleId="2f0">
    <w:name w:val="Body Text 2"/>
    <w:basedOn w:val="a3"/>
    <w:semiHidden/>
    <w:rsid w:val="009E4B16"/>
    <w:pPr>
      <w:spacing w:after="120" w:line="480" w:lineRule="auto"/>
    </w:pPr>
  </w:style>
  <w:style w:type="paragraph" w:styleId="3f">
    <w:name w:val="Body Text 3"/>
    <w:basedOn w:val="a3"/>
    <w:semiHidden/>
    <w:rsid w:val="009E4B16"/>
    <w:pPr>
      <w:spacing w:after="120"/>
    </w:pPr>
    <w:rPr>
      <w:sz w:val="16"/>
      <w:szCs w:val="16"/>
    </w:rPr>
  </w:style>
  <w:style w:type="paragraph" w:styleId="2f1">
    <w:name w:val="Body Text Indent 2"/>
    <w:basedOn w:val="a3"/>
    <w:semiHidden/>
    <w:rsid w:val="009E4B16"/>
    <w:pPr>
      <w:spacing w:after="120" w:line="480" w:lineRule="auto"/>
      <w:ind w:leftChars="200" w:left="420"/>
    </w:pPr>
  </w:style>
  <w:style w:type="paragraph" w:styleId="3f0">
    <w:name w:val="Body Text Indent 3"/>
    <w:basedOn w:val="a3"/>
    <w:semiHidden/>
    <w:rsid w:val="009E4B16"/>
    <w:pPr>
      <w:spacing w:after="120"/>
      <w:ind w:leftChars="200" w:left="420"/>
    </w:pPr>
    <w:rPr>
      <w:sz w:val="16"/>
      <w:szCs w:val="16"/>
    </w:rPr>
  </w:style>
  <w:style w:type="paragraph" w:styleId="afffa">
    <w:name w:val="Note Heading"/>
    <w:basedOn w:val="a3"/>
    <w:next w:val="a3"/>
    <w:semiHidden/>
    <w:rsid w:val="009E4B16"/>
    <w:pPr>
      <w:jc w:val="center"/>
    </w:pPr>
  </w:style>
  <w:style w:type="paragraph" w:customStyle="1" w:styleId="ItemStepinTable">
    <w:name w:val="Item Step in Table"/>
    <w:rsid w:val="009E4B16"/>
    <w:pPr>
      <w:numPr>
        <w:numId w:val="8"/>
      </w:numPr>
      <w:topLinePunct/>
      <w:spacing w:before="80" w:after="80" w:line="240" w:lineRule="atLeast"/>
    </w:pPr>
    <w:rPr>
      <w:sz w:val="21"/>
      <w:szCs w:val="22"/>
    </w:rPr>
  </w:style>
  <w:style w:type="paragraph" w:customStyle="1" w:styleId="End">
    <w:name w:val="End"/>
    <w:basedOn w:val="a3"/>
    <w:rsid w:val="009E4B16"/>
    <w:pPr>
      <w:spacing w:after="400"/>
    </w:pPr>
    <w:rPr>
      <w:b/>
    </w:rPr>
  </w:style>
  <w:style w:type="paragraph" w:customStyle="1" w:styleId="1d">
    <w:name w:val="样式1"/>
    <w:basedOn w:val="End"/>
    <w:semiHidden/>
    <w:rsid w:val="009E4B16"/>
    <w:rPr>
      <w:b w:val="0"/>
    </w:rPr>
  </w:style>
  <w:style w:type="paragraph" w:customStyle="1" w:styleId="NotesTextListinTable">
    <w:name w:val="Notes Text List in Table"/>
    <w:rsid w:val="009E4B16"/>
    <w:pPr>
      <w:numPr>
        <w:numId w:val="1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9E4B16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E4B16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9E4B16"/>
    <w:pPr>
      <w:numPr>
        <w:numId w:val="9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9E4B16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9E4B16"/>
    <w:pPr>
      <w:adjustRightInd w:val="0"/>
      <w:snapToGrid w:val="0"/>
      <w:jc w:val="center"/>
    </w:pPr>
    <w:rPr>
      <w:rFonts w:ascii="Arial" w:eastAsia="黑体" w:hAnsi="Arial"/>
      <w:noProof/>
      <w:lang w:eastAsia="en-US"/>
    </w:rPr>
  </w:style>
  <w:style w:type="paragraph" w:customStyle="1" w:styleId="CoverText">
    <w:name w:val="Cover Text"/>
    <w:rsid w:val="009E4B16"/>
    <w:pPr>
      <w:adjustRightInd w:val="0"/>
      <w:snapToGrid w:val="0"/>
      <w:spacing w:before="80" w:after="80" w:line="240" w:lineRule="atLeast"/>
      <w:jc w:val="both"/>
    </w:pPr>
    <w:rPr>
      <w:rFonts w:ascii="Arial" w:hAnsi="Arial"/>
      <w:snapToGrid w:val="0"/>
    </w:rPr>
  </w:style>
  <w:style w:type="paragraph" w:customStyle="1" w:styleId="Cover3">
    <w:name w:val="Cover 3"/>
    <w:basedOn w:val="a3"/>
    <w:rsid w:val="009E4B16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9E4B16"/>
    <w:pPr>
      <w:keepNext/>
      <w:snapToGrid w:val="0"/>
      <w:spacing w:before="480" w:after="360"/>
      <w:jc w:val="center"/>
    </w:pPr>
    <w:rPr>
      <w:rFonts w:ascii="Arial" w:eastAsia="黑体" w:hAnsi="Arial"/>
      <w:noProof/>
      <w:sz w:val="36"/>
      <w:szCs w:val="36"/>
    </w:rPr>
  </w:style>
  <w:style w:type="paragraph" w:customStyle="1" w:styleId="Command">
    <w:name w:val="Command"/>
    <w:basedOn w:val="a3"/>
    <w:rsid w:val="009E4B1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9E4B16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9E4B16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4"/>
    <w:link w:val="TableHeading"/>
    <w:rsid w:val="009E4B16"/>
    <w:rPr>
      <w:rFonts w:ascii="Book Antiqua" w:eastAsia="黑体" w:hAnsi="Book Antiqua" w:cs="Book Antiqua"/>
      <w:bCs/>
      <w:snapToGrid w:val="0"/>
    </w:rPr>
  </w:style>
  <w:style w:type="paragraph" w:customStyle="1" w:styleId="Outline">
    <w:name w:val="Outline"/>
    <w:basedOn w:val="a3"/>
    <w:semiHidden/>
    <w:rsid w:val="009E4B16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3"/>
    <w:rsid w:val="009E4B16"/>
    <w:pPr>
      <w:ind w:left="0"/>
    </w:pPr>
  </w:style>
  <w:style w:type="paragraph" w:customStyle="1" w:styleId="Code">
    <w:name w:val="Code"/>
    <w:basedOn w:val="a3"/>
    <w:rsid w:val="009E4B16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9E4B16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9E4B16"/>
    <w:pPr>
      <w:adjustRightInd w:val="0"/>
      <w:snapToGrid w:val="0"/>
      <w:spacing w:before="80" w:after="80" w:line="240" w:lineRule="atLeast"/>
    </w:pPr>
    <w:rPr>
      <w:rFonts w:ascii="Arial" w:eastAsia="黑体" w:hAnsi="Arial"/>
      <w:noProof/>
      <w:lang w:eastAsia="en-US"/>
    </w:rPr>
  </w:style>
  <w:style w:type="paragraph" w:customStyle="1" w:styleId="Cover40">
    <w:name w:val="Cover4"/>
    <w:basedOn w:val="a3"/>
    <w:semiHidden/>
    <w:rsid w:val="009E4B16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9E4B16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9E4B16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9E4B16"/>
    <w:pPr>
      <w:ind w:left="284"/>
    </w:pPr>
  </w:style>
  <w:style w:type="paragraph" w:customStyle="1" w:styleId="Appendixheading1">
    <w:name w:val="Appendix heading 1"/>
    <w:basedOn w:val="1"/>
    <w:next w:val="2"/>
    <w:rsid w:val="009E4B16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9E4B16"/>
    <w:pPr>
      <w:numPr>
        <w:numId w:val="12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9E4B16"/>
    <w:pPr>
      <w:numPr>
        <w:numId w:val="12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9E4B16"/>
    <w:pPr>
      <w:numPr>
        <w:numId w:val="12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9E4B16"/>
    <w:pPr>
      <w:numPr>
        <w:numId w:val="12"/>
      </w:numPr>
      <w:topLinePunct w:val="0"/>
    </w:pPr>
    <w:rPr>
      <w:rFonts w:cs="Times New Roman"/>
      <w:bCs/>
    </w:rPr>
  </w:style>
  <w:style w:type="character" w:styleId="afffb">
    <w:name w:val="Placeholder Text"/>
    <w:basedOn w:val="a4"/>
    <w:uiPriority w:val="99"/>
    <w:semiHidden/>
    <w:rsid w:val="009E4B16"/>
    <w:rPr>
      <w:color w:val="808080"/>
    </w:rPr>
  </w:style>
  <w:style w:type="paragraph" w:customStyle="1" w:styleId="DecimalAligned">
    <w:name w:val="Decimal Aligned"/>
    <w:basedOn w:val="a3"/>
    <w:autoRedefine/>
    <w:uiPriority w:val="40"/>
    <w:rsid w:val="009E4B16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3">
    <w:name w:val="脚注文本 字符"/>
    <w:basedOn w:val="a4"/>
    <w:link w:val="af2"/>
    <w:uiPriority w:val="99"/>
    <w:rsid w:val="009E4B16"/>
    <w:rPr>
      <w:sz w:val="18"/>
      <w:szCs w:val="18"/>
    </w:rPr>
  </w:style>
  <w:style w:type="character" w:styleId="afffc">
    <w:name w:val="Subtle Emphasis"/>
    <w:basedOn w:val="a4"/>
    <w:uiPriority w:val="19"/>
    <w:rsid w:val="009E4B16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5"/>
    <w:uiPriority w:val="64"/>
    <w:rsid w:val="009E4B16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3"/>
    <w:rsid w:val="009E4B16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d">
    <w:name w:val="图样式"/>
    <w:basedOn w:val="a3"/>
    <w:rsid w:val="009E4B16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Cover-">
    <w:name w:val="Cover-宋体+罗马+正文"/>
    <w:basedOn w:val="a3"/>
    <w:link w:val="Cover-Char"/>
    <w:rsid w:val="009E4B16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4"/>
    <w:link w:val="Cover-"/>
    <w:rsid w:val="009E4B16"/>
    <w:rPr>
      <w:sz w:val="24"/>
      <w:szCs w:val="24"/>
    </w:rPr>
  </w:style>
  <w:style w:type="paragraph" w:customStyle="1" w:styleId="05">
    <w:name w:val="样式 实验正文 + 段后: 0.5 行"/>
    <w:basedOn w:val="Cover-"/>
    <w:rsid w:val="009E4B16"/>
    <w:pPr>
      <w:spacing w:after="120"/>
    </w:pPr>
    <w:rPr>
      <w:rFonts w:cs="宋体"/>
      <w:szCs w:val="20"/>
    </w:rPr>
  </w:style>
  <w:style w:type="paragraph" w:customStyle="1" w:styleId="afffe">
    <w:name w:val="表格"/>
    <w:next w:val="a3"/>
    <w:link w:val="Char"/>
    <w:rsid w:val="009E4B16"/>
    <w:pPr>
      <w:framePr w:wrap="around" w:vAnchor="text" w:hAnchor="margin" w:x="-34" w:y="1"/>
      <w:mirrorIndents/>
    </w:pPr>
    <w:rPr>
      <w:rFonts w:ascii="Arial" w:eastAsia="微软雅黑" w:hAnsi="Arial"/>
      <w:snapToGrid w:val="0"/>
      <w:szCs w:val="21"/>
    </w:rPr>
  </w:style>
  <w:style w:type="character" w:customStyle="1" w:styleId="Char">
    <w:name w:val="表格 Char"/>
    <w:basedOn w:val="a4"/>
    <w:link w:val="afffe"/>
    <w:rsid w:val="009E4B16"/>
    <w:rPr>
      <w:rFonts w:ascii="Arial" w:eastAsia="微软雅黑" w:hAnsi="Arial"/>
      <w:snapToGrid w:val="0"/>
      <w:szCs w:val="21"/>
    </w:rPr>
  </w:style>
  <w:style w:type="character" w:customStyle="1" w:styleId="affff">
    <w:name w:val="样式 蓝色"/>
    <w:basedOn w:val="a4"/>
    <w:semiHidden/>
    <w:rsid w:val="009E4B16"/>
    <w:rPr>
      <w:color w:val="0000FF"/>
    </w:rPr>
  </w:style>
  <w:style w:type="character" w:customStyle="1" w:styleId="affff0">
    <w:name w:val="样式 倾斜 蓝色"/>
    <w:basedOn w:val="a4"/>
    <w:semiHidden/>
    <w:rsid w:val="009E4B16"/>
    <w:rPr>
      <w:i/>
      <w:iCs/>
      <w:color w:val="0000FF"/>
    </w:rPr>
  </w:style>
  <w:style w:type="paragraph" w:customStyle="1" w:styleId="Tab">
    <w:name w:val="正文+Tab"/>
    <w:basedOn w:val="a3"/>
    <w:rsid w:val="009E4B16"/>
    <w:pPr>
      <w:ind w:left="420"/>
    </w:pPr>
    <w:rPr>
      <w:rFonts w:cs="宋体"/>
      <w:szCs w:val="20"/>
    </w:rPr>
  </w:style>
  <w:style w:type="character" w:customStyle="1" w:styleId="12">
    <w:name w:val="表格1 字符"/>
    <w:basedOn w:val="TableHeading0"/>
    <w:link w:val="11"/>
    <w:rsid w:val="009E4B16"/>
    <w:rPr>
      <w:rFonts w:ascii="Book Antiqua" w:eastAsia="黑体" w:hAnsi="Book Antiqua" w:cs="Book Antiqua"/>
      <w:b/>
      <w:bCs/>
      <w:snapToGrid w:val="0"/>
    </w:rPr>
  </w:style>
  <w:style w:type="paragraph" w:customStyle="1" w:styleId="affff1">
    <w:name w:val="命令行"/>
    <w:basedOn w:val="a3"/>
    <w:rsid w:val="009E4B1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9E4B16"/>
    <w:pPr>
      <w:ind w:left="2940"/>
    </w:pPr>
  </w:style>
  <w:style w:type="character" w:customStyle="1" w:styleId="affff2">
    <w:name w:val="样式 正文 +"/>
    <w:basedOn w:val="a4"/>
    <w:rsid w:val="009E4B16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3"/>
    <w:autoRedefine/>
    <w:uiPriority w:val="39"/>
    <w:unhideWhenUsed/>
    <w:rsid w:val="009E4B16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9E4B16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5"/>
    <w:uiPriority w:val="99"/>
    <w:rsid w:val="009E4B16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9E4B16"/>
    <w:pPr>
      <w:ind w:leftChars="100" w:left="1281" w:rightChars="100" w:right="100"/>
      <w:jc w:val="center"/>
    </w:pPr>
    <w:rPr>
      <w:rFonts w:cs="宋体"/>
      <w:szCs w:val="20"/>
    </w:rPr>
  </w:style>
  <w:style w:type="character" w:customStyle="1" w:styleId="10">
    <w:name w:val="标题 1 字符"/>
    <w:aliases w:val="ALT+1 字符"/>
    <w:basedOn w:val="a4"/>
    <w:link w:val="1"/>
    <w:rsid w:val="00A05A2A"/>
    <w:rPr>
      <w:rFonts w:ascii="Huawei Sans" w:hAnsi="Huawei Sans" w:cs="Huawei Sans"/>
      <w:b/>
      <w:bCs/>
      <w:noProof/>
      <w:sz w:val="44"/>
      <w:szCs w:val="44"/>
    </w:rPr>
  </w:style>
  <w:style w:type="paragraph" w:customStyle="1" w:styleId="affff3">
    <w:name w:val="正文（首行不缩进）"/>
    <w:basedOn w:val="a3"/>
    <w:rsid w:val="009E4B16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">
    <w:name w:val="List Paragraph"/>
    <w:basedOn w:val="a3"/>
    <w:link w:val="affff4"/>
    <w:autoRedefine/>
    <w:uiPriority w:val="34"/>
    <w:rsid w:val="00123198"/>
    <w:pPr>
      <w:widowControl w:val="0"/>
      <w:numPr>
        <w:numId w:val="39"/>
      </w:numPr>
      <w:topLinePunct w:val="0"/>
      <w:autoSpaceDE w:val="0"/>
      <w:autoSpaceDN w:val="0"/>
      <w:snapToGrid/>
      <w:spacing w:beforeLines="50" w:before="120" w:afterLines="50" w:after="120" w:line="240" w:lineRule="auto"/>
      <w:contextualSpacing/>
    </w:pPr>
    <w:rPr>
      <w:snapToGrid w:val="0"/>
      <w:sz w:val="22"/>
    </w:rPr>
  </w:style>
  <w:style w:type="character" w:customStyle="1" w:styleId="affff4">
    <w:name w:val="列表段落 字符"/>
    <w:basedOn w:val="a4"/>
    <w:link w:val="a"/>
    <w:uiPriority w:val="34"/>
    <w:rsid w:val="00123198"/>
    <w:rPr>
      <w:snapToGrid w:val="0"/>
      <w:sz w:val="22"/>
    </w:rPr>
  </w:style>
  <w:style w:type="paragraph" w:customStyle="1" w:styleId="-">
    <w:name w:val="前言正文-新"/>
    <w:basedOn w:val="a3"/>
    <w:rsid w:val="009E4B16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5">
    <w:name w:val="表格题注"/>
    <w:next w:val="a3"/>
    <w:rsid w:val="009E4B16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6">
    <w:name w:val="插图题注"/>
    <w:next w:val="a3"/>
    <w:rsid w:val="009E4B16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9E4B16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1">
    <w:name w:val="实验目标"/>
    <w:basedOn w:val="a"/>
    <w:rsid w:val="009E4B16"/>
    <w:pPr>
      <w:numPr>
        <w:numId w:val="15"/>
      </w:numPr>
      <w:spacing w:before="156" w:after="156"/>
      <w:ind w:left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e"/>
    <w:rsid w:val="009E4B16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f">
    <w:name w:val="页脚 字符"/>
    <w:basedOn w:val="a4"/>
    <w:link w:val="ae"/>
    <w:uiPriority w:val="99"/>
    <w:rsid w:val="009E4B16"/>
    <w:rPr>
      <w:rFonts w:cs="Times New Roman"/>
      <w:b/>
      <w:bCs/>
      <w:sz w:val="2"/>
      <w:szCs w:val="2"/>
    </w:rPr>
  </w:style>
  <w:style w:type="paragraph" w:customStyle="1" w:styleId="1110">
    <w:name w:val="正文111"/>
    <w:basedOn w:val="a3"/>
    <w:link w:val="111Char"/>
    <w:rsid w:val="009E4B16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4"/>
    <w:link w:val="1110"/>
    <w:rsid w:val="009E4B16"/>
    <w:rPr>
      <w:rFonts w:cs="Times New Roman"/>
      <w:bCs/>
      <w:snapToGrid w:val="0"/>
      <w:szCs w:val="20"/>
    </w:rPr>
  </w:style>
  <w:style w:type="paragraph" w:customStyle="1" w:styleId="1e">
    <w:name w:val="1.正文"/>
    <w:basedOn w:val="a3"/>
    <w:link w:val="1f"/>
    <w:autoRedefine/>
    <w:qFormat/>
    <w:rsid w:val="005C078B"/>
    <w:pPr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3"/>
    <w:link w:val="F1EN0"/>
    <w:rsid w:val="009E4B16"/>
    <w:rPr>
      <w:rFonts w:eastAsia="FrutigerNext LT Regular"/>
    </w:rPr>
  </w:style>
  <w:style w:type="character" w:customStyle="1" w:styleId="1f">
    <w:name w:val="1.正文 字符"/>
    <w:basedOn w:val="a4"/>
    <w:link w:val="1e"/>
    <w:qFormat/>
    <w:rsid w:val="005C078B"/>
    <w:rPr>
      <w:rFonts w:ascii="Huawei Sans" w:hAnsi="Huawei Sans"/>
      <w:sz w:val="21"/>
    </w:rPr>
  </w:style>
  <w:style w:type="paragraph" w:customStyle="1" w:styleId="2f2">
    <w:name w:val="2.命令"/>
    <w:basedOn w:val="a3"/>
    <w:link w:val="2f3"/>
    <w:autoRedefine/>
    <w:qFormat/>
    <w:rsid w:val="009E4B16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4"/>
    <w:link w:val="F1EN"/>
    <w:rsid w:val="009E4B16"/>
    <w:rPr>
      <w:rFonts w:eastAsia="FrutigerNext LT Regular"/>
    </w:rPr>
  </w:style>
  <w:style w:type="character" w:customStyle="1" w:styleId="2f3">
    <w:name w:val="2.命令 字符"/>
    <w:basedOn w:val="a4"/>
    <w:link w:val="2f2"/>
    <w:rsid w:val="009E4B16"/>
    <w:rPr>
      <w:rFonts w:ascii="Huawei Sans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41">
    <w:name w:val="4.任务"/>
    <w:basedOn w:val="ItemList"/>
    <w:link w:val="4a"/>
    <w:autoRedefine/>
    <w:qFormat/>
    <w:rsid w:val="00CB6A08"/>
    <w:pPr>
      <w:numPr>
        <w:numId w:val="44"/>
      </w:numPr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4"/>
    <w:link w:val="Step"/>
    <w:rsid w:val="009E4B16"/>
    <w:rPr>
      <w:snapToGrid w:val="0"/>
    </w:rPr>
  </w:style>
  <w:style w:type="paragraph" w:customStyle="1" w:styleId="59">
    <w:name w:val="5.表格文字"/>
    <w:basedOn w:val="TableText"/>
    <w:link w:val="5a"/>
    <w:autoRedefine/>
    <w:qFormat/>
    <w:rsid w:val="009E4B16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4"/>
    <w:link w:val="ItemList"/>
    <w:rsid w:val="009E4B16"/>
    <w:rPr>
      <w:rFonts w:ascii="FrutigerNext LT Regular" w:eastAsia="华文细黑" w:hAnsi="FrutigerNext LT Regular"/>
      <w:kern w:val="2"/>
      <w:sz w:val="21"/>
      <w:szCs w:val="21"/>
    </w:rPr>
  </w:style>
  <w:style w:type="character" w:customStyle="1" w:styleId="4a">
    <w:name w:val="4.任务 字符"/>
    <w:basedOn w:val="ItemList0"/>
    <w:link w:val="41"/>
    <w:rsid w:val="00CB6A08"/>
    <w:rPr>
      <w:rFonts w:ascii="Huawei Sans" w:eastAsia="华文细黑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4"/>
    <w:link w:val="TableText"/>
    <w:rsid w:val="009E4B16"/>
    <w:rPr>
      <w:snapToGrid w:val="0"/>
    </w:rPr>
  </w:style>
  <w:style w:type="character" w:customStyle="1" w:styleId="5a">
    <w:name w:val="5.表格文字 字符"/>
    <w:basedOn w:val="TableText0"/>
    <w:link w:val="59"/>
    <w:rsid w:val="009E4B16"/>
    <w:rPr>
      <w:rFonts w:ascii="Huawei Sans" w:hAnsi="Huawei Sans"/>
      <w:snapToGrid w:val="0"/>
      <w:sz w:val="21"/>
    </w:rPr>
  </w:style>
  <w:style w:type="paragraph" w:customStyle="1" w:styleId="63">
    <w:name w:val="6.前言"/>
    <w:basedOn w:val="Heading1NoNumber"/>
    <w:link w:val="64"/>
    <w:autoRedefine/>
    <w:qFormat/>
    <w:rsid w:val="009E4B16"/>
    <w:pPr>
      <w:tabs>
        <w:tab w:val="left" w:pos="4095"/>
        <w:tab w:val="right" w:pos="9638"/>
      </w:tabs>
    </w:pPr>
  </w:style>
  <w:style w:type="paragraph" w:customStyle="1" w:styleId="73">
    <w:name w:val="7.简介标题"/>
    <w:basedOn w:val="Heading2NoNumber"/>
    <w:link w:val="74"/>
    <w:autoRedefine/>
    <w:qFormat/>
    <w:rsid w:val="009E4B16"/>
  </w:style>
  <w:style w:type="character" w:customStyle="1" w:styleId="Heading1NoNumber0">
    <w:name w:val="Heading1 No Number 字符"/>
    <w:basedOn w:val="10"/>
    <w:link w:val="Heading1NoNumber"/>
    <w:rsid w:val="009E4B16"/>
    <w:rPr>
      <w:rFonts w:ascii="Huawei Sans" w:hAnsi="Huawei Sans" w:cs="Huawei Sans"/>
      <w:b/>
      <w:bCs/>
      <w:noProof/>
      <w:sz w:val="44"/>
      <w:szCs w:val="44"/>
    </w:rPr>
  </w:style>
  <w:style w:type="character" w:customStyle="1" w:styleId="64">
    <w:name w:val="6.前言 字符"/>
    <w:basedOn w:val="Heading1NoNumber0"/>
    <w:link w:val="63"/>
    <w:rsid w:val="009E4B16"/>
    <w:rPr>
      <w:rFonts w:ascii="Huawei Sans" w:hAnsi="Huawei Sans" w:cs="Huawei Sans"/>
      <w:b/>
      <w:bCs/>
      <w:noProof/>
      <w:sz w:val="44"/>
      <w:szCs w:val="44"/>
    </w:rPr>
  </w:style>
  <w:style w:type="paragraph" w:customStyle="1" w:styleId="83">
    <w:name w:val="8.前言标题"/>
    <w:basedOn w:val="Heading3NoNumber"/>
    <w:link w:val="84"/>
    <w:autoRedefine/>
    <w:qFormat/>
    <w:rsid w:val="009E4B16"/>
    <w:rPr>
      <w:rFonts w:cs="微软雅黑"/>
    </w:rPr>
  </w:style>
  <w:style w:type="character" w:customStyle="1" w:styleId="20">
    <w:name w:val="标题 2 字符"/>
    <w:aliases w:val="ALT+2 字符"/>
    <w:basedOn w:val="a4"/>
    <w:link w:val="2"/>
    <w:rsid w:val="009E4B16"/>
    <w:rPr>
      <w:rFonts w:ascii="Huawei Sans" w:hAnsi="Huawei Sans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9E4B16"/>
    <w:rPr>
      <w:rFonts w:ascii="Huawei Sans" w:hAnsi="Huawei Sans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9E4B16"/>
    <w:rPr>
      <w:rFonts w:ascii="Huawei Sans" w:hAnsi="Huawei Sans"/>
      <w:bCs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4"/>
    <w:link w:val="3"/>
    <w:rsid w:val="009E4B16"/>
    <w:rPr>
      <w:rFonts w:ascii="Huawei Sans" w:hAnsi="Huawei Sans"/>
      <w:noProof/>
    </w:rPr>
  </w:style>
  <w:style w:type="character" w:customStyle="1" w:styleId="Heading3NoNumber0">
    <w:name w:val="Heading3 No Number 字符"/>
    <w:basedOn w:val="31"/>
    <w:link w:val="Heading3NoNumber"/>
    <w:rsid w:val="009E4B16"/>
    <w:rPr>
      <w:rFonts w:ascii="Huawei Sans" w:hAnsi="Huawei Sans" w:cs="Book Antiqua"/>
      <w:noProof/>
      <w:sz w:val="26"/>
    </w:rPr>
  </w:style>
  <w:style w:type="character" w:customStyle="1" w:styleId="84">
    <w:name w:val="8.前言标题 字符"/>
    <w:basedOn w:val="Heading3NoNumber0"/>
    <w:link w:val="83"/>
    <w:rsid w:val="009E4B16"/>
    <w:rPr>
      <w:rFonts w:ascii="Huawei Sans" w:hAnsi="Huawei Sans" w:cs="微软雅黑"/>
      <w:noProof/>
      <w:sz w:val="26"/>
    </w:rPr>
  </w:style>
  <w:style w:type="paragraph" w:customStyle="1" w:styleId="30">
    <w:name w:val="3.步骤"/>
    <w:basedOn w:val="Step"/>
    <w:link w:val="3f1"/>
    <w:autoRedefine/>
    <w:qFormat/>
    <w:rsid w:val="009E4B16"/>
    <w:pPr>
      <w:numPr>
        <w:ilvl w:val="5"/>
        <w:numId w:val="3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hAnsi="Huawei Sans"/>
      <w:sz w:val="21"/>
    </w:rPr>
  </w:style>
  <w:style w:type="character" w:customStyle="1" w:styleId="3f1">
    <w:name w:val="3.步骤 字符"/>
    <w:basedOn w:val="Step0"/>
    <w:link w:val="30"/>
    <w:rsid w:val="009E4B16"/>
    <w:rPr>
      <w:rFonts w:ascii="Huawei Sans" w:hAnsi="Huawei Sans"/>
      <w:snapToGrid w:val="0"/>
      <w:sz w:val="21"/>
    </w:rPr>
  </w:style>
  <w:style w:type="paragraph" w:customStyle="1" w:styleId="9">
    <w:name w:val="9.图片标题"/>
    <w:basedOn w:val="FigureDescription"/>
    <w:link w:val="92"/>
    <w:autoRedefine/>
    <w:qFormat/>
    <w:rsid w:val="009E4B16"/>
    <w:pPr>
      <w:numPr>
        <w:ilvl w:val="7"/>
        <w:numId w:val="3"/>
      </w:numPr>
      <w:spacing w:before="80" w:after="160" w:line="240" w:lineRule="auto"/>
      <w:ind w:left="1021"/>
      <w:jc w:val="center"/>
      <w:outlineLvl w:val="9"/>
    </w:pPr>
    <w:rPr>
      <w:rFonts w:ascii="Huawei Sans" w:hAnsi="Huawei Sans" w:cs="微软雅黑"/>
      <w:b/>
      <w:szCs w:val="24"/>
    </w:rPr>
  </w:style>
  <w:style w:type="paragraph" w:customStyle="1" w:styleId="50">
    <w:name w:val="5.表格标题"/>
    <w:basedOn w:val="TableDescription1"/>
    <w:link w:val="5b"/>
    <w:autoRedefine/>
    <w:qFormat/>
    <w:rsid w:val="009E4B16"/>
    <w:pPr>
      <w:numPr>
        <w:ilvl w:val="8"/>
        <w:numId w:val="3"/>
      </w:numPr>
      <w:spacing w:before="160" w:line="240" w:lineRule="auto"/>
      <w:ind w:leftChars="0" w:left="1021" w:rightChars="0" w:right="0"/>
      <w:outlineLvl w:val="9"/>
    </w:pPr>
    <w:rPr>
      <w:rFonts w:ascii="Huawei Sans" w:hAnsi="Huawei Sans" w:cs="微软雅黑"/>
      <w:b/>
      <w:sz w:val="21"/>
      <w:szCs w:val="24"/>
    </w:rPr>
  </w:style>
  <w:style w:type="character" w:customStyle="1" w:styleId="FigureDescription0">
    <w:name w:val="Figure Description 字符"/>
    <w:basedOn w:val="a4"/>
    <w:link w:val="FigureDescription"/>
    <w:rsid w:val="009E4B16"/>
    <w:rPr>
      <w:rFonts w:eastAsia="黑体"/>
      <w:spacing w:val="-4"/>
      <w:kern w:val="2"/>
      <w:sz w:val="21"/>
      <w:szCs w:val="21"/>
    </w:rPr>
  </w:style>
  <w:style w:type="character" w:customStyle="1" w:styleId="92">
    <w:name w:val="9.图片标题 字符"/>
    <w:basedOn w:val="FigureDescription0"/>
    <w:link w:val="9"/>
    <w:rsid w:val="009E4B16"/>
    <w:rPr>
      <w:rFonts w:ascii="Huawei Sans" w:eastAsia="黑体" w:hAnsi="Huawei Sans" w:cs="微软雅黑"/>
      <w:b/>
      <w:spacing w:val="-4"/>
      <w:kern w:val="2"/>
      <w:sz w:val="21"/>
      <w:szCs w:val="24"/>
    </w:rPr>
  </w:style>
  <w:style w:type="character" w:customStyle="1" w:styleId="TableDescription0">
    <w:name w:val="Table Description 字符"/>
    <w:basedOn w:val="a4"/>
    <w:link w:val="TableDescription"/>
    <w:rsid w:val="009E4B16"/>
    <w:rPr>
      <w:rFonts w:eastAsia="黑体"/>
      <w:spacing w:val="-4"/>
    </w:rPr>
  </w:style>
  <w:style w:type="character" w:customStyle="1" w:styleId="TableDescription2">
    <w:name w:val="样式 Table Description + 居中 字符"/>
    <w:basedOn w:val="TableDescription0"/>
    <w:link w:val="TableDescription1"/>
    <w:rsid w:val="009E4B16"/>
    <w:rPr>
      <w:rFonts w:eastAsia="黑体" w:cs="宋体"/>
      <w:spacing w:val="-4"/>
      <w:szCs w:val="20"/>
    </w:rPr>
  </w:style>
  <w:style w:type="character" w:customStyle="1" w:styleId="5b">
    <w:name w:val="5.表格标题 字符"/>
    <w:basedOn w:val="TableDescription2"/>
    <w:link w:val="50"/>
    <w:rsid w:val="009E4B16"/>
    <w:rPr>
      <w:rFonts w:ascii="Huawei Sans" w:eastAsia="黑体" w:hAnsi="Huawei Sans" w:cs="微软雅黑"/>
      <w:b/>
      <w:spacing w:val="-4"/>
      <w:sz w:val="21"/>
      <w:szCs w:val="24"/>
    </w:rPr>
  </w:style>
  <w:style w:type="paragraph" w:styleId="affff7">
    <w:name w:val="No Spacing"/>
    <w:autoRedefine/>
    <w:uiPriority w:val="1"/>
    <w:rsid w:val="009E4B16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8">
    <w:name w:val="Intense Emphasis"/>
    <w:basedOn w:val="a4"/>
    <w:uiPriority w:val="21"/>
    <w:rsid w:val="009E4B16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9">
    <w:name w:val="Quote"/>
    <w:basedOn w:val="a3"/>
    <w:next w:val="a3"/>
    <w:link w:val="affffa"/>
    <w:autoRedefine/>
    <w:uiPriority w:val="29"/>
    <w:rsid w:val="009E4B1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a">
    <w:name w:val="引用 字符"/>
    <w:basedOn w:val="a4"/>
    <w:link w:val="affff9"/>
    <w:uiPriority w:val="29"/>
    <w:rsid w:val="009E4B16"/>
    <w:rPr>
      <w:i/>
      <w:iCs/>
      <w:color w:val="404040" w:themeColor="text1" w:themeTint="BF"/>
    </w:rPr>
  </w:style>
  <w:style w:type="paragraph" w:styleId="affffb">
    <w:name w:val="Intense Quote"/>
    <w:basedOn w:val="a3"/>
    <w:next w:val="a3"/>
    <w:link w:val="affffc"/>
    <w:autoRedefine/>
    <w:uiPriority w:val="30"/>
    <w:rsid w:val="009E4B1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c">
    <w:name w:val="明显引用 字符"/>
    <w:basedOn w:val="a4"/>
    <w:link w:val="affffb"/>
    <w:uiPriority w:val="30"/>
    <w:rsid w:val="009E4B16"/>
    <w:rPr>
      <w:i/>
      <w:iCs/>
      <w:color w:val="4F81BD" w:themeColor="accent1"/>
    </w:rPr>
  </w:style>
  <w:style w:type="character" w:styleId="affffd">
    <w:name w:val="Subtle Reference"/>
    <w:basedOn w:val="a4"/>
    <w:uiPriority w:val="31"/>
    <w:rsid w:val="009E4B16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e">
    <w:name w:val="Intense Reference"/>
    <w:basedOn w:val="a4"/>
    <w:uiPriority w:val="32"/>
    <w:rsid w:val="009E4B16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">
    <w:name w:val="Book Title"/>
    <w:basedOn w:val="a4"/>
    <w:uiPriority w:val="33"/>
    <w:rsid w:val="009E4B16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5ALTF5">
    <w:name w:val="5.表格文字 ALT+F5"/>
    <w:basedOn w:val="TableText"/>
    <w:link w:val="5ALTF50"/>
    <w:autoRedefine/>
    <w:qFormat/>
    <w:rsid w:val="009D712B"/>
    <w:pPr>
      <w:autoSpaceDE w:val="0"/>
      <w:autoSpaceDN w:val="0"/>
      <w:jc w:val="center"/>
    </w:pPr>
    <w:rPr>
      <w:rFonts w:ascii="Huawei Sans" w:eastAsia="华文细黑" w:hAnsi="Huawei Sans" w:cs="微软雅黑"/>
      <w:sz w:val="21"/>
      <w:szCs w:val="21"/>
    </w:rPr>
  </w:style>
  <w:style w:type="character" w:customStyle="1" w:styleId="5ALTF50">
    <w:name w:val="5.表格文字 ALT+F5 字符"/>
    <w:basedOn w:val="TableText0"/>
    <w:link w:val="5ALTF5"/>
    <w:rsid w:val="009D712B"/>
    <w:rPr>
      <w:rFonts w:ascii="Huawei Sans" w:eastAsia="华文细黑" w:hAnsi="Huawei Sans" w:cs="微软雅黑"/>
      <w:snapToGrid w:val="0"/>
      <w:sz w:val="21"/>
      <w:szCs w:val="21"/>
    </w:rPr>
  </w:style>
  <w:style w:type="paragraph" w:customStyle="1" w:styleId="83ALTF8">
    <w:name w:val="8.前言标题3 ALT+F8"/>
    <w:basedOn w:val="a3"/>
    <w:link w:val="83ALTF80"/>
    <w:autoRedefine/>
    <w:qFormat/>
    <w:rsid w:val="009D712B"/>
    <w:pPr>
      <w:topLinePunct w:val="0"/>
      <w:adjustRightInd/>
      <w:snapToGrid/>
      <w:spacing w:before="200"/>
      <w:ind w:left="0"/>
    </w:pPr>
    <w:rPr>
      <w:rFonts w:ascii="Huawei Sans" w:eastAsia="黑体" w:hAnsi="Huawei Sans" w:cs="微软雅黑"/>
      <w:noProof/>
      <w:kern w:val="2"/>
      <w:sz w:val="21"/>
      <w:szCs w:val="21"/>
    </w:rPr>
  </w:style>
  <w:style w:type="character" w:customStyle="1" w:styleId="83ALTF80">
    <w:name w:val="8.前言标题3 ALT+F8 字符"/>
    <w:basedOn w:val="Heading3NoNumber0"/>
    <w:link w:val="83ALTF8"/>
    <w:rsid w:val="009D712B"/>
    <w:rPr>
      <w:rFonts w:ascii="Huawei Sans" w:eastAsia="黑体" w:hAnsi="Huawei Sans" w:cs="微软雅黑"/>
      <w:noProof/>
      <w:kern w:val="2"/>
      <w:sz w:val="21"/>
      <w:szCs w:val="21"/>
      <w:lang w:eastAsia="en-US"/>
    </w:rPr>
  </w:style>
  <w:style w:type="character" w:customStyle="1" w:styleId="wintitle">
    <w:name w:val="wintitle"/>
    <w:basedOn w:val="a4"/>
    <w:rsid w:val="00AE7216"/>
  </w:style>
  <w:style w:type="character" w:customStyle="1" w:styleId="menucascade">
    <w:name w:val="menucascade"/>
    <w:basedOn w:val="a4"/>
    <w:rsid w:val="00AE7216"/>
  </w:style>
  <w:style w:type="character" w:customStyle="1" w:styleId="uicontrol">
    <w:name w:val="uicontrol"/>
    <w:basedOn w:val="a4"/>
    <w:rsid w:val="00AE7216"/>
  </w:style>
  <w:style w:type="character" w:customStyle="1" w:styleId="figcap">
    <w:name w:val="figcap"/>
    <w:basedOn w:val="a4"/>
    <w:rsid w:val="00AE7216"/>
  </w:style>
  <w:style w:type="character" w:customStyle="1" w:styleId="parmvalue">
    <w:name w:val="parmvalue"/>
    <w:basedOn w:val="a4"/>
    <w:rsid w:val="00AE7216"/>
  </w:style>
  <w:style w:type="character" w:customStyle="1" w:styleId="1f0">
    <w:name w:val="未处理的提及1"/>
    <w:basedOn w:val="a4"/>
    <w:uiPriority w:val="99"/>
    <w:semiHidden/>
    <w:unhideWhenUsed/>
    <w:rsid w:val="002442EF"/>
    <w:rPr>
      <w:color w:val="605E5C"/>
      <w:shd w:val="clear" w:color="auto" w:fill="E1DFDD"/>
    </w:rPr>
  </w:style>
  <w:style w:type="character" w:styleId="afffff0">
    <w:name w:val="Unresolved Mention"/>
    <w:basedOn w:val="a4"/>
    <w:uiPriority w:val="99"/>
    <w:semiHidden/>
    <w:unhideWhenUsed/>
    <w:rsid w:val="008E5E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3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598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83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55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26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292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://e.huawei.com/" TargetMode="External"/><Relationship Id="rId26" Type="http://schemas.openxmlformats.org/officeDocument/2006/relationships/image" Target="media/image9.png"/><Relationship Id="rId39" Type="http://schemas.openxmlformats.org/officeDocument/2006/relationships/header" Target="header3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header" Target="header2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3.xml"/><Relationship Id="rId5" Type="http://schemas.openxmlformats.org/officeDocument/2006/relationships/customXml" Target="../customXml/item4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notes" Target="footnotes.xml"/><Relationship Id="rId19" Type="http://schemas.openxmlformats.org/officeDocument/2006/relationships/hyperlink" Target="https://console.huaweicloud.com/modelarts/?region=cn-north-9" TargetMode="External"/><Relationship Id="rId31" Type="http://schemas.openxmlformats.org/officeDocument/2006/relationships/image" Target="media/image14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12\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721D494-8B40-4AA4-9B35-C07D6A0EF8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B513EB-40E6-41CB-9ADB-E3DD006324A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C:\work\12\实验指导手册模板V5.0.docx</Template>
  <TotalTime>4</TotalTime>
  <Pages>15</Pages>
  <Words>922</Words>
  <Characters>5257</Characters>
  <Application>Microsoft Office Word</Application>
  <DocSecurity>0</DocSecurity>
  <Lines>43</Lines>
  <Paragraphs>12</Paragraphs>
  <ScaleCrop>false</ScaleCrop>
  <Company>Huawei Technologies Co.,Ltd.</Company>
  <LinksUpToDate>false</LinksUpToDate>
  <CharactersWithSpaces>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Microsoft Office User</cp:lastModifiedBy>
  <cp:revision>8</cp:revision>
  <cp:lastPrinted>2016-11-21T02:33:00Z</cp:lastPrinted>
  <dcterms:created xsi:type="dcterms:W3CDTF">2024-05-10T05:41:00Z</dcterms:created>
  <dcterms:modified xsi:type="dcterms:W3CDTF">2024-05-11T03:15:00Z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(3)EWuAHV/FjUbrhDkQew752b4Ik+UFLSs3trbFGCCzTsZpQNOuyPwzN7pVKr1BabXQDJHgZLXP
I2KUpcNL+quhraK4QDYKxnzuSpp05JVH+zD9romO1+PhuAMiBdFub1SNwCZuAV7w1LYYtBg8
UyokFMR81KzpLCguMmkm+eDVak86cryBJh9ZtZLfC2Nz1NrLVTFnPXhtivds+75qhHZDfeGp
27tqqPa98fnLV49EQb</vt:lpwstr>
  </property>
  <property fmtid="{D5CDD505-2E9C-101B-9397-08002B2CF9AE}" pid="15" name="_2015_ms_pID_7253431">
    <vt:lpwstr>pm8rgJkOA2Qw3CWY1/n3R+gNXaSTdxoELY4TkQj0ZJV7VVtoKFEZR/
16IR30JBTUDr7a8q//R082S/lz82sELOt2+XNQYtMBsRwt+5T4t0jQOZg+sIJBSYwDWdaJFb
GXayA+iSkZIRsh4YeXqzeCtVBp+Y7jWTRpgiVHe+sjtE/oB3ZitO/b7DJbFnyKaIlOkK9VVs
5p6mWhnDCC+L52l2X3fjR2NGECDYBnMaUXoX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eA==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1698888243</vt:lpwstr>
  </property>
</Properties>
</file>